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6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Introduction:</w:t>
      </w:r>
      <w:r>
        <w:t xml:space="preserve"> </w:t>
      </w:r>
      <w:r>
        <w:t xml:space="preserve">text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text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text</w:t>
      </w:r>
    </w:p>
    <w:p>
      <w:pPr>
        <w:pStyle w:val="BodyText"/>
      </w:pPr>
      <w:r>
        <w:rPr>
          <w:b/>
          <w:bCs/>
        </w:rPr>
        <w:t xml:space="preserve">Conclusions:</w:t>
      </w:r>
      <w:r>
        <w:t xml:space="preserve"> </w:t>
      </w:r>
      <w:r>
        <w:t xml:space="preserve">text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text</w:t>
      </w:r>
    </w:p>
    <w:p>
      <w:r>
        <w:br w:type="page"/>
      </w:r>
    </w:p>
    <w:bookmarkEnd w:id="20"/>
    <w:bookmarkStart w:id="23" w:name="heading-1"/>
    <w:p>
      <w:pPr>
        <w:pStyle w:val="Heading1"/>
      </w:pPr>
      <w:r>
        <w:t xml:space="preserve">Heading 1</w:t>
      </w:r>
    </w:p>
    <w:bookmarkStart w:id="22" w:name="heading-1.1"/>
    <w:p>
      <w:pPr>
        <w:pStyle w:val="Heading2"/>
      </w:pPr>
      <w:r>
        <w:t xml:space="preserve">Heading 1.1</w:t>
      </w:r>
    </w:p>
    <w:bookmarkStart w:id="21" w:name="heading-1.1.1"/>
    <w:p>
      <w:pPr>
        <w:pStyle w:val="Heading3"/>
      </w:pPr>
      <w:r>
        <w:t xml:space="preserve">Heading 1.1.1</w:t>
      </w:r>
    </w:p>
    <w:p>
      <w:pPr>
        <w:pStyle w:val="FirstParagraph"/>
      </w:pPr>
      <w:r>
        <w:t xml:space="preserve">This is a test.</w:t>
      </w:r>
    </w:p>
    <w:bookmarkEnd w:id="21"/>
    <w:bookmarkEnd w:id="22"/>
    <w:bookmarkEnd w:id="23"/>
    <w:bookmarkStart w:id="37" w:name="examples"/>
    <w:p>
      <w:pPr>
        <w:pStyle w:val="Heading1"/>
      </w:pPr>
      <w:r>
        <w:t xml:space="preserve">Examples</w:t>
      </w:r>
    </w:p>
    <w:bookmarkStart w:id="24" w:name="citations"/>
    <w:p>
      <w:pPr>
        <w:pStyle w:val="Heading2"/>
      </w:pPr>
      <w:r>
        <w:t xml:space="preserve">Citations</w:t>
      </w:r>
    </w:p>
    <w:p>
      <w:pPr>
        <w:pStyle w:val="FirstParagraph"/>
      </w:pPr>
      <w:r>
        <w:t xml:space="preserve">This is a normal citation</w:t>
      </w:r>
      <w:r>
        <w:t xml:space="preserve"> </w:t>
      </w:r>
      <w:r>
        <w:t xml:space="preserve">(Wickham et al., 2019)</w:t>
      </w:r>
      <w:r>
        <w:t xml:space="preserve">.</w:t>
      </w:r>
    </w:p>
    <w:p>
      <w:pPr>
        <w:pStyle w:val="BodyText"/>
      </w:pPr>
      <w:r>
        <w:t xml:space="preserve">Wickham et al.</w:t>
      </w:r>
      <w:r>
        <w:t xml:space="preserve"> </w:t>
      </w:r>
      <w:r>
        <w:t xml:space="preserve">(2019)</w:t>
      </w:r>
      <w:r>
        <w:t xml:space="preserve"> </w:t>
      </w:r>
      <w:r>
        <w:t xml:space="preserve">wrote this and</w:t>
      </w:r>
      <w:r>
        <w:t xml:space="preserve"> </w:t>
      </w:r>
      <w:r>
        <w:t xml:space="preserve">Nobody (2023)</w:t>
      </w:r>
      <w:r>
        <w:t xml:space="preserve"> </w:t>
      </w:r>
      <w:r>
        <w:t xml:space="preserve">wrote this.</w:t>
      </w:r>
    </w:p>
    <w:p>
      <w:pPr>
        <w:pStyle w:val="BodyText"/>
      </w:pPr>
      <w:r>
        <w:t xml:space="preserve">Multiple authors wrote this</w:t>
      </w:r>
      <w:r>
        <w:t xml:space="preserve"> </w:t>
      </w:r>
      <w:r>
        <w:t xml:space="preserve">(Nobody, 2023, pp. 10–11; also Wickham et al., 2019)</w:t>
      </w:r>
      <w:r>
        <w:t xml:space="preserve">.</w:t>
      </w:r>
    </w:p>
    <w:bookmarkEnd w:id="24"/>
    <w:bookmarkStart w:id="25" w:name="latex-formula"/>
    <w:p>
      <w:pPr>
        <w:pStyle w:val="Heading2"/>
      </w:pPr>
      <w:r>
        <w:t xml:space="preserve">LaTeX formula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α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γ</m:t>
          </m:r>
          <m:r>
            <m:t> </m:t>
          </m:r>
          <m:r>
            <m:t>P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W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25"/>
    <w:bookmarkStart w:id="30" w:name="figure"/>
    <w:p>
      <w:pPr>
        <w:pStyle w:val="Heading2"/>
      </w:pPr>
      <w:r>
        <w:t xml:space="preserve">Figure</w:t>
      </w:r>
    </w:p>
    <w:p>
      <w:pPr>
        <w:pStyle w:val="FirstParagraph"/>
      </w:pPr>
      <w:r>
        <w:t xml:space="preserve">The LaTeX logo can be seen in</w:t>
      </w:r>
      <w:r>
        <w:t xml:space="preserve"> </w:t>
      </w:r>
      <w:hyperlink w:anchor="fig-latex-logo">
        <w:r>
          <w:rPr>
            <w:rStyle w:val="Hyperlink"/>
          </w:rPr>
          <w:t xml:space="preserve">Figure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atex-logo"/>
          <w:p>
            <w:pPr>
              <w:pStyle w:val="Compact"/>
              <w:jc w:val="center"/>
            </w:pPr>
            <w:r>
              <w:drawing>
                <wp:inline>
                  <wp:extent cx="5397500" cy="224895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figures/LaTeX_logo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0" cy="22489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LaTeX logo</w:t>
            </w:r>
          </w:p>
          <w:bookmarkEnd w:id="29"/>
        </w:tc>
      </w:tr>
    </w:tbl>
    <w:bookmarkEnd w:id="30"/>
    <w:bookmarkStart w:id="36" w:name="table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An example of a table can be seen in</w:t>
      </w:r>
      <w:r>
        <w:t xml:space="preserve"> </w:t>
      </w:r>
      <w:hyperlink w:anchor="tbl-cars">
        <w:r>
          <w:rPr>
            <w:rStyle w:val="Hyperlink"/>
          </w:rPr>
          <w:t xml:space="preserve">Table 1</w:t>
        </w:r>
      </w:hyperlink>
      <w:r>
        <w:t xml:space="preserve">.</w:t>
      </w:r>
    </w:p>
    <w:bookmarkStart w:id="35" w:name="tbl-car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p>
            <w:pPr>
              <w:jc w:val="left"/>
            </w:pPr>
            <w:pPr>
              <w:jc w:val="center"/>
              <w:spacing w:before="200"/>
              <w:pStyle w:val="ImageCaption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tbl-cars-1"/>
                <w:p>
                  <w:pPr>
                    <w:jc w:val="center"/>
                    <w:jc w:val="left"/>
                  </w:pPr>
                  <w:pPr>
                    <w:jc w:val="start"/>
                    <w:spacing w:before="200"/>
                    <w:pStyle w:val="ImageCaption"/>
                  </w:pPr>
                  <w:r>
                    <w:t xml:space="preserve">(a) Cars</w:t>
                  </w:r>
                </w:p>
                <w:bookmarkStart w:id="31" w:name="tbl-cars-1"/>
                <w:tbl>
                  <w:tblPr>
                    <w:tblStyle w:val="Table"/>
                    <w:tblW w:type="pct" w:w="49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3880"/>
                    <w:gridCol w:w="38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speed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dist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10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22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16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10</w:t>
                        </w:r>
                      </w:p>
                    </w:tc>
                  </w:tr>
                </w:tbl>
                <w:bookmarkEnd w:id="31"/>
                <w:bookmarkEnd w:id="32"/>
                <w:p/>
              </w:tc>
            </w:tr>
          </w:tbl>
          <w:p/>
        </w:tc>
        <w:tc>
          <w:tcPr/>
          <w:p>
            <w:pPr>
              <w:jc w:val="left"/>
            </w:pPr>
            <w:pPr>
              <w:jc w:val="center"/>
              <w:spacing w:before="200"/>
              <w:pStyle w:val="ImageCaption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" w:name="tbl-cars-2"/>
                <w:p>
                  <w:pPr>
                    <w:jc w:val="center"/>
                    <w:jc w:val="left"/>
                  </w:pPr>
                  <w:pPr>
                    <w:jc w:val="start"/>
                    <w:spacing w:before="200"/>
                    <w:pStyle w:val="ImageCaption"/>
                  </w:pPr>
                  <w:r>
                    <w:t xml:space="preserve">(b) Pressure</w:t>
                  </w:r>
                </w:p>
                <w:bookmarkStart w:id="33" w:name="tbl-cars-2"/>
                <w:tbl>
                  <w:tblPr>
                    <w:tblStyle w:val="Table"/>
                    <w:tblW w:type="pct" w:w="49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3880"/>
                    <w:gridCol w:w="38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temperature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pressure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0.0002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20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0.0012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40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0.0060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60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0.0300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80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0.0900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100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  <w:jc w:val="left"/>
                        </w:pPr>
                        <w:r>
                          <w:t xml:space="preserve">0.2700</w:t>
                        </w:r>
                      </w:p>
                    </w:tc>
                  </w:tr>
                </w:tbl>
                <w:bookmarkEnd w:id="33"/>
                <w:bookmarkEnd w:id="34"/>
                <w:p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Table 1: Cars and pressure from cars dataset</w:t>
      </w:r>
    </w:p>
    <w:bookmarkEnd w:id="35"/>
    <w:p>
      <w:pPr>
        <w:pStyle w:val="BodyText"/>
      </w:pPr>
    </w:p>
    <w:bookmarkEnd w:id="36"/>
    <w:bookmarkEnd w:id="37"/>
    <w:bookmarkStart w:id="43" w:name="references"/>
    <w:p>
      <w:pPr>
        <w:pStyle w:val="Heading1"/>
      </w:pPr>
      <w:r>
        <w:t xml:space="preserve">References</w:t>
      </w:r>
    </w:p>
    <w:bookmarkStart w:id="42" w:name="refs"/>
    <w:bookmarkStart w:id="39" w:name="ref-nobody2023"/>
    <w:p>
      <w:pPr>
        <w:pStyle w:val="Bibliography"/>
      </w:pPr>
      <w:r>
        <w:t xml:space="preserve">Nobody, N. (2023).</w:t>
      </w:r>
      <w:r>
        <w:t xml:space="preserve"> </w:t>
      </w:r>
      <w:r>
        <w:t xml:space="preserve">This is just an example paper which doesn’t really exist</w:t>
      </w:r>
      <w:r>
        <w:t xml:space="preserve">.</w:t>
      </w:r>
      <w:r>
        <w:t xml:space="preserve"> </w:t>
      </w:r>
      <w:r>
        <w:rPr>
          <w:i/>
          <w:iCs/>
        </w:rPr>
        <w:t xml:space="preserve">Arbitrary Journal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(12), 14–16.</w:t>
      </w:r>
      <w:r>
        <w:t xml:space="preserve"> </w:t>
      </w:r>
      <w:hyperlink r:id="rId38">
        <w:r>
          <w:rPr>
            <w:rStyle w:val="Hyperlink"/>
          </w:rPr>
          <w:t xml:space="preserve">https://doi.org/10.1371/RANDOMdoi.0115069</w:t>
        </w:r>
      </w:hyperlink>
    </w:p>
    <w:bookmarkEnd w:id="39"/>
    <w:bookmarkStart w:id="41" w:name="ref-wickham2019"/>
    <w:p>
      <w:pPr>
        <w:pStyle w:val="Bibliography"/>
      </w:pPr>
      <w:r>
        <w:t xml:space="preserve">Wickham, H., Averick, M., Bryan, J., Chang, W., McGowan, L. D., François, R., Grolemund, G., Hayes, A., Henry, L., Hester, J., Kuhn, M., Pedersen, T. L., Miller, E., Bache, S. M., Müller, K., Ooms, J., Robinson, D., Seidel, D. P., Spinu, V., … Yutani, H. (2019). Welcome to the</w:t>
      </w:r>
      <w:r>
        <w:t xml:space="preserve"> </w:t>
      </w:r>
      <w:r>
        <w:t xml:space="preserve">tidyverse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(43), 1686.</w:t>
      </w:r>
      <w:r>
        <w:t xml:space="preserve"> </w:t>
      </w:r>
      <w:hyperlink r:id="rId40">
        <w:r>
          <w:rPr>
            <w:rStyle w:val="Hyperlink"/>
          </w:rPr>
          <w:t xml:space="preserve">https://doi.org/10.21105/joss.01686</w:t>
        </w:r>
      </w:hyperlink>
    </w:p>
    <w:bookmarkEnd w:id="41"/>
    <w:bookmarkEnd w:id="42"/>
    <w:p>
      <w:r>
        <w:br w:type="page"/>
      </w:r>
    </w:p>
    <w:p>
      <w:r>
        <w:br w:type="page"/>
      </w:r>
    </w:p>
    <w:p>
      <w:r>
        <w:br w:type="page"/>
      </w:r>
    </w:p>
    <w:bookmarkEnd w:id="43"/>
    <w:bookmarkStart w:id="44" w:name="list-of-abbreviations"/>
    <w:p>
      <w:pPr>
        <w:pStyle w:val="Heading1"/>
      </w:pPr>
      <w:r>
        <w:t xml:space="preserve">List of abbreviations</w:t>
      </w:r>
    </w:p>
    <w:p>
      <w:r>
        <w:br w:type="page"/>
      </w:r>
    </w:p>
    <w:bookmarkEnd w:id="44"/>
    <w:bookmarkStart w:id="45" w:name="list-of-aids"/>
    <w:p>
      <w:pPr>
        <w:pStyle w:val="Heading1"/>
      </w:pPr>
      <w:r>
        <w:t xml:space="preserve">List of aids</w:t>
      </w:r>
    </w:p>
    <w:p>
      <w:r>
        <w:br w:type="page"/>
      </w:r>
    </w:p>
    <w:bookmarkEnd w:id="45"/>
    <w:bookmarkStart w:id="46" w:name="appendix"/>
    <w:p>
      <w:pPr>
        <w:pStyle w:val="Heading1"/>
      </w:pPr>
      <w:r>
        <w:t xml:space="preserve">Appendix</w:t>
      </w:r>
    </w:p>
    <w:p>
      <w:r>
        <w:br w:type="page"/>
      </w:r>
    </w:p>
    <w:bookmarkEnd w:id="46"/>
    <w:sectPr w:rsidR="005608DE">
      <w:headerReference r:id="rId9" w:type="default"/>
      <w:footerReference r:id="rId12" w:type="default"/>
      <w:headerReference r:id="rId10" w:type="first"/>
      <w:footerReference r:id="rId11" w:type="first"/>
      <w:pgSz w:code="9" w:h="16838" w:w="11906"/>
      <w:pgMar w:bottom="1418" w:footer="709" w:gutter="0" w:header="709" w:left="1985" w:right="1418" w:top="1418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Neue LT 45 Light">
    <w:charset w:val="00"/>
    <w:family w:val="swiss"/>
    <w:pitch w:val="variable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51B7A" w14:textId="77777777" w:rsidR="005608DE" w:rsidRDefault="005F0B45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91B6A">
      <w:rPr>
        <w:rStyle w:val="PageNumber"/>
        <w:noProof/>
      </w:rPr>
      <w:t>10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C017A" w14:textId="77777777" w:rsidR="005608DE" w:rsidRDefault="005F0B45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91B6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32EE" w14:textId="77777777" w:rsidR="005608DE" w:rsidRDefault="005F0B45" w:rsidP="001D21D0">
    <w:pPr>
      <w:pStyle w:val="Header"/>
      <w:rPr>
        <w:lang w:val="de-CH"/>
      </w:rPr>
    </w:pPr>
    <w:r w:rsidRPr="001D21D0">
      <w:t>Kurztitel</w:t>
    </w:r>
    <w:r>
      <w:rPr>
        <w:lang w:val="de-CH"/>
      </w:rPr>
      <w:t xml:space="preserve"> der Arbeit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FFBB1" w14:textId="77777777" w:rsidR="005608DE" w:rsidRDefault="005F0B45">
    <w:pPr>
      <w:pStyle w:val="Header"/>
    </w:pPr>
    <w:r>
      <w:t>Kurztitel der Arbeit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E4E24DC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0FD8414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146A913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3F809B9C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ABBE08A2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31B2C7B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6CC944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7C72B640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23620F8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66EC582"/>
    <w:lvl w:ilvl="0">
      <w:start w:val="1"/>
      <w:numFmt w:val="bullet"/>
      <w:pStyle w:val="ListBullet"/>
      <w:lvlText w:val=""/>
      <w:lvlJc w:val="left"/>
      <w:pPr>
        <w:ind w:hanging="360" w:left="360"/>
      </w:pPr>
      <w:rPr>
        <w:rFonts w:ascii="Wingdings" w:hAnsi="Wingdings" w:hint="default"/>
      </w:rPr>
    </w:lvl>
  </w:abstractNum>
  <w:abstractNum w15:restartNumberingAfterBreak="0" w:abstractNumId="10">
    <w:nsid w:val="01A24212"/>
    <w:multiLevelType w:val="multilevel"/>
    <w:tmpl w:val="84AA0A5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11">
    <w:nsid w:val="0B271A2E"/>
    <w:multiLevelType w:val="hybridMultilevel"/>
    <w:tmpl w:val="152CAD84"/>
    <w:lvl w:ilvl="0" w:tplc="08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192C73C0"/>
    <w:multiLevelType w:val="hybridMultilevel"/>
    <w:tmpl w:val="D618CDEE"/>
    <w:lvl w:ilvl="0" w:tplc="0E86805C">
      <w:start w:val="1"/>
      <w:numFmt w:val="bullet"/>
      <w:lvlText w:val="-"/>
      <w:lvlJc w:val="left"/>
      <w:pPr>
        <w:ind w:hanging="360" w:left="720"/>
      </w:pPr>
      <w:rPr>
        <w:rFonts w:ascii="HelveticaNeue LT 45 Light" w:hAnsi="HelveticaNeue LT 45 Light" w:hint="default"/>
      </w:rPr>
    </w:lvl>
    <w:lvl w:ilvl="1" w:tentative="1" w:tplc="08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1ABE0E36"/>
    <w:multiLevelType w:val="multilevel"/>
    <w:tmpl w:val="93DAA5D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14">
    <w:nsid w:val="296B2C7D"/>
    <w:multiLevelType w:val="hybridMultilevel"/>
    <w:tmpl w:val="E8FA4EA0"/>
    <w:lvl w:ilvl="0" w:tplc="0407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7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7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7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7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7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7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7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15">
    <w:nsid w:val="2EE5372A"/>
    <w:multiLevelType w:val="hybridMultilevel"/>
    <w:tmpl w:val="FC76D14A"/>
    <w:lvl w:ilvl="0" w:tplc="EF7E7A18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 w:tplc="0407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6">
    <w:nsid w:val="2FCA0A27"/>
    <w:multiLevelType w:val="hybridMultilevel"/>
    <w:tmpl w:val="513CFEF8"/>
    <w:lvl w:ilvl="0" w:tplc="0407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7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7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7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7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7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7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7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7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17">
    <w:nsid w:val="311C4952"/>
    <w:multiLevelType w:val="multilevel"/>
    <w:tmpl w:val="93DAA5D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18">
    <w:nsid w:val="3C6232FE"/>
    <w:multiLevelType w:val="multilevel"/>
    <w:tmpl w:val="0F2C72F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19">
    <w:nsid w:val="40B77466"/>
    <w:multiLevelType w:val="multilevel"/>
    <w:tmpl w:val="6BDA206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>
      <w:start w:val="1"/>
      <w:numFmt w:val="decimal"/>
      <w:lvlText w:val="%1.%2."/>
      <w:lvlJc w:val="left"/>
      <w:pPr>
        <w:tabs>
          <w:tab w:pos="792" w:val="num"/>
        </w:tabs>
        <w:ind w:hanging="432" w:left="792"/>
      </w:pPr>
    </w:lvl>
    <w:lvl w:ilvl="2">
      <w:start w:val="1"/>
      <w:numFmt w:val="decimal"/>
      <w:lvlText w:val="%1.%2.%3."/>
      <w:lvlJc w:val="left"/>
      <w:pPr>
        <w:tabs>
          <w:tab w:pos="1440" w:val="num"/>
        </w:tabs>
        <w:ind w:hanging="504" w:left="1224"/>
      </w:pPr>
    </w:lvl>
    <w:lvl w:ilvl="3">
      <w:start w:val="1"/>
      <w:numFmt w:val="decimal"/>
      <w:lvlText w:val="%1.%2.%3.%4."/>
      <w:lvlJc w:val="left"/>
      <w:pPr>
        <w:tabs>
          <w:tab w:pos="1800" w:val="num"/>
        </w:tabs>
        <w:ind w:hanging="648" w:left="1728"/>
      </w:pPr>
    </w:lvl>
    <w:lvl w:ilvl="4">
      <w:start w:val="1"/>
      <w:numFmt w:val="decimal"/>
      <w:lvlText w:val="%1.%2.%3.%4.%5."/>
      <w:lvlJc w:val="left"/>
      <w:pPr>
        <w:tabs>
          <w:tab w:pos="2520" w:val="num"/>
        </w:tabs>
        <w:ind w:hanging="792" w:left="2232"/>
      </w:pPr>
    </w:lvl>
    <w:lvl w:ilvl="5">
      <w:start w:val="1"/>
      <w:numFmt w:val="decimal"/>
      <w:lvlText w:val="%1.%2.%3.%4.%5.%6."/>
      <w:lvlJc w:val="left"/>
      <w:pPr>
        <w:tabs>
          <w:tab w:pos="2880" w:val="num"/>
        </w:tabs>
        <w:ind w:hanging="936" w:left="2736"/>
      </w:p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</w:lvl>
  </w:abstractNum>
  <w:abstractNum w15:restartNumberingAfterBreak="0" w:abstractNumId="20">
    <w:nsid w:val="59B70842"/>
    <w:multiLevelType w:val="hybridMultilevel"/>
    <w:tmpl w:val="FC1675C4"/>
    <w:lvl w:ilvl="0" w:tplc="04070005">
      <w:start w:val="1"/>
      <w:numFmt w:val="bullet"/>
      <w:lvlText w:val=""/>
      <w:lvlJc w:val="left"/>
      <w:pPr>
        <w:tabs>
          <w:tab w:pos="360" w:val="num"/>
        </w:tabs>
        <w:ind w:hanging="360" w:left="360"/>
      </w:pPr>
      <w:rPr>
        <w:rFonts w:ascii="Wingdings" w:hAnsi="Wingdings" w:hint="default"/>
      </w:rPr>
    </w:lvl>
    <w:lvl w:ilvl="1" w:tentative="1" w:tplc="04070003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tabs>
          <w:tab w:pos="2520" w:val="num"/>
        </w:tabs>
        <w:ind w:hanging="360" w:left="252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tabs>
          <w:tab w:pos="3240" w:val="num"/>
        </w:tabs>
        <w:ind w:hanging="360" w:left="324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tabs>
          <w:tab w:pos="3960" w:val="num"/>
        </w:tabs>
        <w:ind w:hanging="360" w:left="396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tabs>
          <w:tab w:pos="4680" w:val="num"/>
        </w:tabs>
        <w:ind w:hanging="360" w:left="468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tabs>
          <w:tab w:pos="5400" w:val="num"/>
        </w:tabs>
        <w:ind w:hanging="360" w:left="540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tabs>
          <w:tab w:pos="612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21">
    <w:nsid w:val="5A5A679C"/>
    <w:multiLevelType w:val="hybridMultilevel"/>
    <w:tmpl w:val="0F2C72F4"/>
    <w:lvl w:ilvl="0" w:tplc="CD48C4E8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7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7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7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7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7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7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7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7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2">
    <w:nsid w:val="5C0E5936"/>
    <w:multiLevelType w:val="hybridMultilevel"/>
    <w:tmpl w:val="6BB2FCA4"/>
    <w:lvl w:ilvl="0" w:tplc="08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5F8A08EB"/>
    <w:multiLevelType w:val="multilevel"/>
    <w:tmpl w:val="CB561B7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4">
    <w:nsid w:val="61013A41"/>
    <w:multiLevelType w:val="multilevel"/>
    <w:tmpl w:val="513CFEF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5">
    <w:nsid w:val="6669298B"/>
    <w:multiLevelType w:val="multilevel"/>
    <w:tmpl w:val="ECBEE8DC"/>
    <w:lvl w:ilvl="0">
      <w:start w:val="1"/>
      <w:numFmt w:val="decimal"/>
      <w:pStyle w:val="Heading1"/>
      <w:lvlText w:val="%1"/>
      <w:lvlJc w:val="left"/>
      <w:pPr>
        <w:tabs>
          <w:tab w:pos="432" w:val="num"/>
        </w:tabs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tabs>
          <w:tab w:pos="2845" w:val="num"/>
        </w:tabs>
        <w:ind w:hanging="576" w:left="2845"/>
      </w:pPr>
    </w:lvl>
    <w:lvl w:ilvl="2">
      <w:start w:val="1"/>
      <w:numFmt w:val="decimal"/>
      <w:pStyle w:val="Heading3"/>
      <w:lvlText w:val="%1.%2.%3"/>
      <w:lvlJc w:val="left"/>
      <w:pPr>
        <w:tabs>
          <w:tab w:pos="720" w:val="num"/>
        </w:tabs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tabs>
          <w:tab w:pos="864" w:val="num"/>
        </w:tabs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tabs>
          <w:tab w:pos="1008" w:val="num"/>
        </w:tabs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26">
    <w:nsid w:val="66C449A5"/>
    <w:multiLevelType w:val="multilevel"/>
    <w:tmpl w:val="93DAA5D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7">
    <w:nsid w:val="6D6D45D3"/>
    <w:multiLevelType w:val="hybridMultilevel"/>
    <w:tmpl w:val="D18A5B84"/>
    <w:lvl w:ilvl="0" w:tplc="088E838C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8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70B655E1"/>
    <w:multiLevelType w:val="hybridMultilevel"/>
    <w:tmpl w:val="BAE68AEC"/>
    <w:lvl w:ilvl="0" w:tplc="08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747F7778"/>
    <w:multiLevelType w:val="hybridMultilevel"/>
    <w:tmpl w:val="CB561B7E"/>
    <w:lvl w:ilvl="0" w:tplc="0407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7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7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7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7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7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7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7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295717807" w:numId="1">
    <w:abstractNumId w:val="17"/>
  </w:num>
  <w:num w16cid:durableId="1343706689" w:numId="2">
    <w:abstractNumId w:val="13"/>
  </w:num>
  <w:num w16cid:durableId="1925214819" w:numId="3">
    <w:abstractNumId w:val="26"/>
  </w:num>
  <w:num w16cid:durableId="2000570548" w:numId="4">
    <w:abstractNumId w:val="29"/>
  </w:num>
  <w:num w16cid:durableId="1577015229" w:numId="5">
    <w:abstractNumId w:val="14"/>
  </w:num>
  <w:num w16cid:durableId="747113050" w:numId="6">
    <w:abstractNumId w:val="23"/>
  </w:num>
  <w:num w16cid:durableId="48000012" w:numId="7">
    <w:abstractNumId w:val="16"/>
  </w:num>
  <w:num w16cid:durableId="1537741822" w:numId="8">
    <w:abstractNumId w:val="24"/>
  </w:num>
  <w:num w16cid:durableId="796068940" w:numId="9">
    <w:abstractNumId w:val="15"/>
  </w:num>
  <w:num w16cid:durableId="255672439" w:numId="10">
    <w:abstractNumId w:val="19"/>
  </w:num>
  <w:num w16cid:durableId="2023117753" w:numId="11">
    <w:abstractNumId w:val="21"/>
  </w:num>
  <w:num w16cid:durableId="2049597654" w:numId="12">
    <w:abstractNumId w:val="10"/>
  </w:num>
  <w:num w16cid:durableId="1341588697"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5726911" w:numId="14">
    <w:abstractNumId w:val="18"/>
  </w:num>
  <w:num w16cid:durableId="1950966277" w:numId="15">
    <w:abstractNumId w:val="25"/>
  </w:num>
  <w:num w16cid:durableId="21593760" w:numId="16">
    <w:abstractNumId w:val="20"/>
  </w:num>
  <w:num w16cid:durableId="1247113342" w:numId="17">
    <w:abstractNumId w:val="9"/>
  </w:num>
  <w:num w16cid:durableId="885139729" w:numId="18">
    <w:abstractNumId w:val="7"/>
  </w:num>
  <w:num w16cid:durableId="1174951519" w:numId="19">
    <w:abstractNumId w:val="6"/>
  </w:num>
  <w:num w16cid:durableId="257641147" w:numId="20">
    <w:abstractNumId w:val="5"/>
  </w:num>
  <w:num w16cid:durableId="1513108381" w:numId="21">
    <w:abstractNumId w:val="4"/>
  </w:num>
  <w:num w16cid:durableId="881870243" w:numId="22">
    <w:abstractNumId w:val="8"/>
  </w:num>
  <w:num w16cid:durableId="1482113028" w:numId="23">
    <w:abstractNumId w:val="3"/>
  </w:num>
  <w:num w16cid:durableId="1843661803" w:numId="24">
    <w:abstractNumId w:val="2"/>
  </w:num>
  <w:num w16cid:durableId="1221289575" w:numId="25">
    <w:abstractNumId w:val="1"/>
  </w:num>
  <w:num w16cid:durableId="1690109266" w:numId="26">
    <w:abstractNumId w:val="0"/>
  </w:num>
  <w:num w16cid:durableId="1358694434" w:numId="27">
    <w:abstractNumId w:val="11"/>
  </w:num>
  <w:num w16cid:durableId="1926717635" w:numId="28">
    <w:abstractNumId w:val="12"/>
  </w:num>
  <w:num w16cid:durableId="1018656658" w:numId="29">
    <w:abstractNumId w:val="22"/>
  </w:num>
  <w:num w16cid:durableId="1435444410" w:numId="30">
    <w:abstractNumId w:val="28"/>
  </w:num>
  <w:num w16cid:durableId="974066181" w:numId="31">
    <w:abstractNumId w:val="25"/>
  </w:num>
  <w:num w16cid:durableId="796991286" w:numId="32">
    <w:abstractNumId w:val="2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0"/>
  <w:embedSystemFonts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0" w:latentStyles="0" w:numberingStyles="0" w:stylesInUse="1" w:tableStyles="0" w:top3HeadingStyles="1" w:val="3008" w:visibleStyles="0"/>
  <w:doNotTrackMoves/>
  <w:defaultTabStop w:val="708"/>
  <w:autoHyphenation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36"/>
    <w:rsid w:val="00001B14"/>
    <w:rsid w:val="000069FB"/>
    <w:rsid w:val="00017FE5"/>
    <w:rsid w:val="000267FA"/>
    <w:rsid w:val="00030FBB"/>
    <w:rsid w:val="000357FF"/>
    <w:rsid w:val="000445BA"/>
    <w:rsid w:val="000663D5"/>
    <w:rsid w:val="000A629A"/>
    <w:rsid w:val="000A74B9"/>
    <w:rsid w:val="000B0CB7"/>
    <w:rsid w:val="000B5DF8"/>
    <w:rsid w:val="000E2639"/>
    <w:rsid w:val="000E7011"/>
    <w:rsid w:val="001056C5"/>
    <w:rsid w:val="00137594"/>
    <w:rsid w:val="001542E8"/>
    <w:rsid w:val="00160E64"/>
    <w:rsid w:val="001617A2"/>
    <w:rsid w:val="00163140"/>
    <w:rsid w:val="00191B6A"/>
    <w:rsid w:val="001C4DA7"/>
    <w:rsid w:val="001D21D0"/>
    <w:rsid w:val="001E40E8"/>
    <w:rsid w:val="001E6E1B"/>
    <w:rsid w:val="00203D94"/>
    <w:rsid w:val="00212658"/>
    <w:rsid w:val="002134B4"/>
    <w:rsid w:val="00221428"/>
    <w:rsid w:val="002250A1"/>
    <w:rsid w:val="00231D96"/>
    <w:rsid w:val="00234CDD"/>
    <w:rsid w:val="002453E1"/>
    <w:rsid w:val="002645BB"/>
    <w:rsid w:val="00291A87"/>
    <w:rsid w:val="002A50CD"/>
    <w:rsid w:val="002F2F57"/>
    <w:rsid w:val="002F3E3D"/>
    <w:rsid w:val="00302655"/>
    <w:rsid w:val="00306DD1"/>
    <w:rsid w:val="00320CD4"/>
    <w:rsid w:val="00336A23"/>
    <w:rsid w:val="00340CDD"/>
    <w:rsid w:val="00346EF6"/>
    <w:rsid w:val="00357EDC"/>
    <w:rsid w:val="00360A89"/>
    <w:rsid w:val="003873D5"/>
    <w:rsid w:val="003A1D22"/>
    <w:rsid w:val="003A21C8"/>
    <w:rsid w:val="003A45A9"/>
    <w:rsid w:val="003B5FF8"/>
    <w:rsid w:val="003D1077"/>
    <w:rsid w:val="003E02AD"/>
    <w:rsid w:val="003F00D3"/>
    <w:rsid w:val="00433AAF"/>
    <w:rsid w:val="00457DA6"/>
    <w:rsid w:val="00462F7A"/>
    <w:rsid w:val="004670B5"/>
    <w:rsid w:val="004915B6"/>
    <w:rsid w:val="004B0F01"/>
    <w:rsid w:val="004B6918"/>
    <w:rsid w:val="004C151A"/>
    <w:rsid w:val="004C1894"/>
    <w:rsid w:val="004C700F"/>
    <w:rsid w:val="004D3917"/>
    <w:rsid w:val="004D6260"/>
    <w:rsid w:val="004D6935"/>
    <w:rsid w:val="00517CE7"/>
    <w:rsid w:val="00520D17"/>
    <w:rsid w:val="00523747"/>
    <w:rsid w:val="00532966"/>
    <w:rsid w:val="0053698D"/>
    <w:rsid w:val="00542509"/>
    <w:rsid w:val="005517CD"/>
    <w:rsid w:val="005608DE"/>
    <w:rsid w:val="005722D2"/>
    <w:rsid w:val="005774E7"/>
    <w:rsid w:val="00587453"/>
    <w:rsid w:val="0059372C"/>
    <w:rsid w:val="005E3102"/>
    <w:rsid w:val="005F0B45"/>
    <w:rsid w:val="005F2861"/>
    <w:rsid w:val="0060238E"/>
    <w:rsid w:val="006240EB"/>
    <w:rsid w:val="0062635D"/>
    <w:rsid w:val="006317CB"/>
    <w:rsid w:val="00632171"/>
    <w:rsid w:val="00645ACE"/>
    <w:rsid w:val="00661DC4"/>
    <w:rsid w:val="0067377A"/>
    <w:rsid w:val="006866EA"/>
    <w:rsid w:val="006A7405"/>
    <w:rsid w:val="006B05BE"/>
    <w:rsid w:val="006F4A1D"/>
    <w:rsid w:val="00717E95"/>
    <w:rsid w:val="0073536F"/>
    <w:rsid w:val="00743B7A"/>
    <w:rsid w:val="00764E40"/>
    <w:rsid w:val="00765566"/>
    <w:rsid w:val="00774E95"/>
    <w:rsid w:val="00783B78"/>
    <w:rsid w:val="00794BF1"/>
    <w:rsid w:val="007B0884"/>
    <w:rsid w:val="007B4EBD"/>
    <w:rsid w:val="007F6358"/>
    <w:rsid w:val="00817445"/>
    <w:rsid w:val="008240A0"/>
    <w:rsid w:val="00843966"/>
    <w:rsid w:val="00861164"/>
    <w:rsid w:val="0089576E"/>
    <w:rsid w:val="008A3DF4"/>
    <w:rsid w:val="008A60F2"/>
    <w:rsid w:val="008B7212"/>
    <w:rsid w:val="008E1E0A"/>
    <w:rsid w:val="008E60B5"/>
    <w:rsid w:val="008E66A2"/>
    <w:rsid w:val="008F376C"/>
    <w:rsid w:val="00902A8E"/>
    <w:rsid w:val="00911538"/>
    <w:rsid w:val="009467C8"/>
    <w:rsid w:val="009534DE"/>
    <w:rsid w:val="009664B8"/>
    <w:rsid w:val="00966A1D"/>
    <w:rsid w:val="00973670"/>
    <w:rsid w:val="00974EB7"/>
    <w:rsid w:val="009A2357"/>
    <w:rsid w:val="009A6D87"/>
    <w:rsid w:val="009B2772"/>
    <w:rsid w:val="009B333E"/>
    <w:rsid w:val="009B6557"/>
    <w:rsid w:val="009C76E9"/>
    <w:rsid w:val="009D1B86"/>
    <w:rsid w:val="009E1124"/>
    <w:rsid w:val="009E27AF"/>
    <w:rsid w:val="009E2979"/>
    <w:rsid w:val="009E66F5"/>
    <w:rsid w:val="00A23AE8"/>
    <w:rsid w:val="00A566CE"/>
    <w:rsid w:val="00A76CF2"/>
    <w:rsid w:val="00A82361"/>
    <w:rsid w:val="00AD1276"/>
    <w:rsid w:val="00AE671F"/>
    <w:rsid w:val="00AF0F17"/>
    <w:rsid w:val="00AF1793"/>
    <w:rsid w:val="00B11F82"/>
    <w:rsid w:val="00B14581"/>
    <w:rsid w:val="00B178E8"/>
    <w:rsid w:val="00B2399F"/>
    <w:rsid w:val="00B23B36"/>
    <w:rsid w:val="00B25B75"/>
    <w:rsid w:val="00B331D9"/>
    <w:rsid w:val="00B374BB"/>
    <w:rsid w:val="00B42873"/>
    <w:rsid w:val="00B75B01"/>
    <w:rsid w:val="00B87D27"/>
    <w:rsid w:val="00BB48BD"/>
    <w:rsid w:val="00BB56E2"/>
    <w:rsid w:val="00BC32AE"/>
    <w:rsid w:val="00BC5D01"/>
    <w:rsid w:val="00BD0A23"/>
    <w:rsid w:val="00BF1674"/>
    <w:rsid w:val="00C072FC"/>
    <w:rsid w:val="00C10B14"/>
    <w:rsid w:val="00C25176"/>
    <w:rsid w:val="00C32D9B"/>
    <w:rsid w:val="00C37826"/>
    <w:rsid w:val="00C75FF5"/>
    <w:rsid w:val="00C909AC"/>
    <w:rsid w:val="00C97C61"/>
    <w:rsid w:val="00CA3FBD"/>
    <w:rsid w:val="00CA5A4A"/>
    <w:rsid w:val="00CB7C7D"/>
    <w:rsid w:val="00CC0D9D"/>
    <w:rsid w:val="00CD1F07"/>
    <w:rsid w:val="00CE0A03"/>
    <w:rsid w:val="00CE1772"/>
    <w:rsid w:val="00CF5022"/>
    <w:rsid w:val="00CF56C8"/>
    <w:rsid w:val="00D10376"/>
    <w:rsid w:val="00D134C5"/>
    <w:rsid w:val="00D6371F"/>
    <w:rsid w:val="00D63D5C"/>
    <w:rsid w:val="00D87E42"/>
    <w:rsid w:val="00D91154"/>
    <w:rsid w:val="00D93186"/>
    <w:rsid w:val="00DA417B"/>
    <w:rsid w:val="00DB1121"/>
    <w:rsid w:val="00DB6EB0"/>
    <w:rsid w:val="00DF5AEF"/>
    <w:rsid w:val="00E01450"/>
    <w:rsid w:val="00E014F4"/>
    <w:rsid w:val="00E07E6F"/>
    <w:rsid w:val="00E1076D"/>
    <w:rsid w:val="00E25171"/>
    <w:rsid w:val="00E46CEE"/>
    <w:rsid w:val="00E53246"/>
    <w:rsid w:val="00E70E69"/>
    <w:rsid w:val="00E749D6"/>
    <w:rsid w:val="00E830DA"/>
    <w:rsid w:val="00EA401F"/>
    <w:rsid w:val="00EB636C"/>
    <w:rsid w:val="00EC165E"/>
    <w:rsid w:val="00EE392D"/>
    <w:rsid w:val="00EF457C"/>
    <w:rsid w:val="00EF6EAC"/>
    <w:rsid w:val="00F02FD2"/>
    <w:rsid w:val="00F11920"/>
    <w:rsid w:val="00F1280A"/>
    <w:rsid w:val="00F259FC"/>
    <w:rsid w:val="00F34346"/>
    <w:rsid w:val="00F37D81"/>
    <w:rsid w:val="00F5154E"/>
    <w:rsid w:val="00F65E09"/>
    <w:rsid w:val="00F76DC6"/>
    <w:rsid w:val="00F77892"/>
    <w:rsid w:val="00F86CBA"/>
    <w:rsid w:val="00FB25FB"/>
    <w:rsid w:val="00FC1866"/>
    <w:rsid w:val="00FD4117"/>
    <w:rsid w:val="00FD45E6"/>
    <w:rsid w:val="00FD6822"/>
    <w:rsid w:val="00FD71AF"/>
    <w:rsid w:val="00FD7488"/>
    <w:rsid w:val="00FE56F2"/>
    <w:rsid w:val="00FE5745"/>
    <w:rsid w:val="00FF4E49"/>
    <w:rsid w:val="152FB676"/>
    <w:rsid w:val="1E59F822"/>
    <w:rsid w:val="27917DEF"/>
    <w:rsid w:val="4295CEEE"/>
    <w:rsid w:val="6CCC919D"/>
    <w:rsid w:val="72422DA8"/>
  </w:rsids>
  <w:themeFontLang w:bidi="ar-SA" w:eastAsia="ja-JP" w:val="de-CH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" w:eastAsia="Times New Roman" w:hAnsi="Arial"/>
        <w:sz w:val="24"/>
        <w:szCs w:val="24"/>
        <w:lang w:bidi="ar-SA" w:eastAsia="de-CH" w:val="de-CH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uiPriority="0"/>
    <w:lsdException w:name="heading 3" w:qFormat="1" w:uiPriority="0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semiHidden="1" w:uiPriority="0" w:unhideWhenUsed="1"/>
    <w:lsdException w:name="footer" w:qFormat="1" w:semiHidden="1" w:uiPriority="0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qFormat="1" w:semiHidden="1" w:uiPriority="0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357FF"/>
    <w:pPr>
      <w:spacing w:after="120" w:line="360" w:lineRule="auto"/>
    </w:pPr>
    <w:rPr>
      <w:sz w:val="22"/>
      <w:lang w:eastAsia="de-DE" w:val="de-LI"/>
    </w:rPr>
  </w:style>
  <w:style w:styleId="Heading1" w:type="paragraph">
    <w:name w:val="heading 1"/>
    <w:basedOn w:val="Normal"/>
    <w:next w:val="BodyText"/>
    <w:link w:val="Heading1Char"/>
    <w:qFormat/>
    <w:rsid w:val="00861164"/>
    <w:pPr>
      <w:widowControl w:val="0"/>
      <w:numPr>
        <w:numId w:val="15"/>
      </w:numPr>
      <w:tabs>
        <w:tab w:pos="432" w:val="clear"/>
        <w:tab w:pos="902" w:val="left"/>
      </w:tabs>
      <w:spacing w:before="240"/>
      <w:ind w:hanging="902" w:left="902"/>
      <w:outlineLvl w:val="0"/>
    </w:pPr>
    <w:rPr>
      <w:rFonts w:cs="Arial"/>
      <w:b/>
      <w:bCs/>
      <w:caps/>
      <w:kern w:val="32"/>
      <w:sz w:val="28"/>
      <w:szCs w:val="28"/>
      <w:lang w:val="de-CH"/>
    </w:rPr>
  </w:style>
  <w:style w:styleId="Heading2" w:type="paragraph">
    <w:name w:val="heading 2"/>
    <w:basedOn w:val="BodyText"/>
    <w:next w:val="BodyText"/>
    <w:qFormat/>
    <w:rsid w:val="00861164"/>
    <w:pPr>
      <w:widowControl w:val="0"/>
      <w:numPr>
        <w:ilvl w:val="1"/>
        <w:numId w:val="15"/>
      </w:numPr>
      <w:tabs>
        <w:tab w:pos="2845" w:val="clear"/>
        <w:tab w:pos="902" w:val="left"/>
      </w:tabs>
      <w:spacing w:after="60" w:before="240"/>
      <w:ind w:hanging="902" w:left="902"/>
      <w:outlineLvl w:val="1"/>
    </w:pPr>
    <w:rPr>
      <w:rFonts w:cs="Arial"/>
      <w:bCs/>
      <w:iCs/>
      <w:sz w:val="24"/>
      <w:szCs w:val="28"/>
    </w:rPr>
  </w:style>
  <w:style w:styleId="Heading3" w:type="paragraph">
    <w:name w:val="heading 3"/>
    <w:basedOn w:val="BodyText"/>
    <w:next w:val="BodyText"/>
    <w:qFormat/>
    <w:rsid w:val="00861164"/>
    <w:pPr>
      <w:widowControl w:val="0"/>
      <w:numPr>
        <w:ilvl w:val="2"/>
        <w:numId w:val="15"/>
      </w:numPr>
      <w:tabs>
        <w:tab w:pos="720" w:val="clear"/>
        <w:tab w:pos="900" w:val="num"/>
      </w:tabs>
      <w:spacing w:after="60" w:before="240"/>
      <w:ind w:hanging="902" w:left="902"/>
      <w:outlineLvl w:val="2"/>
    </w:pPr>
    <w:rPr>
      <w:rFonts w:cs="Arial"/>
      <w:bCs/>
      <w:szCs w:val="28"/>
    </w:rPr>
  </w:style>
  <w:style w:styleId="Heading4" w:type="paragraph">
    <w:name w:val="heading 4"/>
    <w:basedOn w:val="Normal"/>
    <w:next w:val="Normal"/>
    <w:pPr>
      <w:keepNext/>
      <w:numPr>
        <w:ilvl w:val="3"/>
        <w:numId w:val="15"/>
      </w:numPr>
      <w:spacing w:after="60" w:before="240"/>
      <w:outlineLvl w:val="3"/>
    </w:pPr>
    <w:rPr>
      <w:b/>
      <w:bCs/>
      <w:sz w:val="28"/>
      <w:szCs w:val="28"/>
    </w:rPr>
  </w:style>
  <w:style w:styleId="Heading5" w:type="paragraph">
    <w:name w:val="heading 5"/>
    <w:basedOn w:val="Normal"/>
    <w:next w:val="Normal"/>
    <w:pPr>
      <w:numPr>
        <w:ilvl w:val="4"/>
        <w:numId w:val="15"/>
      </w:numPr>
      <w:spacing w:after="60" w:before="240"/>
      <w:outlineLvl w:val="4"/>
    </w:pPr>
    <w:rPr>
      <w:b/>
      <w:bCs/>
      <w:i/>
      <w:iCs/>
      <w:sz w:val="26"/>
      <w:szCs w:val="26"/>
    </w:rPr>
  </w:style>
  <w:style w:styleId="Heading6" w:type="paragraph">
    <w:name w:val="heading 6"/>
    <w:basedOn w:val="Normal"/>
    <w:next w:val="Normal"/>
    <w:pPr>
      <w:numPr>
        <w:ilvl w:val="5"/>
        <w:numId w:val="15"/>
      </w:numPr>
      <w:spacing w:after="60" w:before="240"/>
      <w:outlineLvl w:val="5"/>
    </w:pPr>
    <w:rPr>
      <w:b/>
      <w:bCs/>
      <w:szCs w:val="22"/>
    </w:rPr>
  </w:style>
  <w:style w:styleId="Heading7" w:type="paragraph">
    <w:name w:val="heading 7"/>
    <w:basedOn w:val="Normal"/>
    <w:next w:val="Normal"/>
    <w:pPr>
      <w:numPr>
        <w:ilvl w:val="6"/>
        <w:numId w:val="15"/>
      </w:numPr>
      <w:spacing w:after="60" w:before="240"/>
      <w:outlineLvl w:val="6"/>
    </w:pPr>
  </w:style>
  <w:style w:styleId="Heading8" w:type="paragraph">
    <w:name w:val="heading 8"/>
    <w:basedOn w:val="Normal"/>
    <w:next w:val="Normal"/>
    <w:pPr>
      <w:numPr>
        <w:ilvl w:val="7"/>
        <w:numId w:val="15"/>
      </w:numPr>
      <w:spacing w:after="60" w:before="240"/>
      <w:outlineLvl w:val="7"/>
    </w:pPr>
    <w:rPr>
      <w:i/>
      <w:iCs/>
    </w:rPr>
  </w:style>
  <w:style w:styleId="Heading9" w:type="paragraph">
    <w:name w:val="heading 9"/>
    <w:basedOn w:val="Normal"/>
    <w:next w:val="Normal"/>
    <w:pPr>
      <w:numPr>
        <w:ilvl w:val="8"/>
        <w:numId w:val="15"/>
      </w:numPr>
      <w:spacing w:after="60" w:before="240"/>
      <w:outlineLvl w:val="8"/>
    </w:pPr>
    <w:rPr>
      <w:rFonts w:cs="Arial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rsid w:val="00861164"/>
    <w:rPr>
      <w:rFonts w:cs="Arial"/>
      <w:b/>
      <w:bCs/>
      <w:caps/>
      <w:kern w:val="32"/>
      <w:sz w:val="28"/>
      <w:szCs w:val="28"/>
      <w:lang w:eastAsia="de-DE"/>
    </w:rPr>
  </w:style>
  <w:style w:styleId="Quote" w:type="paragraph">
    <w:name w:val="Quote"/>
    <w:basedOn w:val="Normal"/>
    <w:next w:val="Normal"/>
    <w:link w:val="QuoteChar"/>
    <w:uiPriority w:val="29"/>
    <w:qFormat/>
    <w:rsid w:val="00D93186"/>
    <w:pPr>
      <w:spacing w:after="160" w:before="200"/>
      <w:ind w:left="862" w:right="862"/>
      <w:jc w:val="center"/>
    </w:pPr>
    <w:rPr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D93186"/>
    <w:rPr>
      <w:iCs/>
      <w:color w:themeColor="text1" w:themeTint="BF" w:val="404040"/>
      <w:sz w:val="22"/>
      <w:lang w:eastAsia="de-DE" w:val="de-LI"/>
    </w:rPr>
  </w:style>
  <w:style w:customStyle="1" w:styleId="TBArtderArbeit" w:type="paragraph">
    <w:name w:val="TB_Art_der_Arbeit"/>
    <w:basedOn w:val="Normal"/>
    <w:rsid w:val="0059372C"/>
    <w:rPr>
      <w:b/>
      <w:bCs/>
      <w:lang w:val="de-CH"/>
    </w:rPr>
  </w:style>
  <w:style w:styleId="Header" w:type="paragraph">
    <w:name w:val="header"/>
    <w:basedOn w:val="Normal"/>
    <w:qFormat/>
    <w:rsid w:val="001D21D0"/>
    <w:pPr>
      <w:tabs>
        <w:tab w:pos="4536" w:val="center"/>
        <w:tab w:pos="9072" w:val="right"/>
      </w:tabs>
      <w:jc w:val="right"/>
    </w:pPr>
    <w:rPr>
      <w:color w:themeColor="text1" w:themeTint="A6" w:val="595959"/>
      <w:sz w:val="18"/>
    </w:rPr>
  </w:style>
  <w:style w:styleId="Footer" w:type="paragraph">
    <w:name w:val="footer"/>
    <w:basedOn w:val="Normal"/>
    <w:qFormat/>
    <w:pPr>
      <w:tabs>
        <w:tab w:pos="4536" w:val="center"/>
        <w:tab w:pos="9072" w:val="right"/>
      </w:tabs>
      <w:jc w:val="right"/>
    </w:pPr>
    <w:rPr>
      <w:sz w:val="16"/>
    </w:rPr>
  </w:style>
  <w:style w:styleId="BodyText" w:type="paragraph">
    <w:name w:val="Body Text"/>
    <w:basedOn w:val="Normal"/>
    <w:link w:val="BodyTextChar"/>
    <w:rsid w:val="00336A23"/>
    <w:pPr>
      <w:jc w:val="both"/>
    </w:pPr>
    <w:rPr>
      <w:szCs w:val="22"/>
    </w:rPr>
  </w:style>
  <w:style w:styleId="PageNumber" w:type="character">
    <w:name w:val="page number"/>
    <w:basedOn w:val="DefaultParagraphFont"/>
    <w:rPr>
      <w:rFonts w:ascii="Arial" w:hAnsi="Arial"/>
      <w:sz w:val="16"/>
    </w:rPr>
  </w:style>
  <w:style w:customStyle="1" w:styleId="Abbildung" w:type="paragraph">
    <w:name w:val="Abbildung"/>
    <w:basedOn w:val="Normal"/>
    <w:rsid w:val="0059372C"/>
    <w:rPr>
      <w:sz w:val="18"/>
      <w:lang w:val="de-CH"/>
    </w:rPr>
  </w:style>
  <w:style w:styleId="TOC2" w:type="paragraph">
    <w:name w:val="toc 2"/>
    <w:basedOn w:val="Normal"/>
    <w:next w:val="Normal"/>
    <w:uiPriority w:val="39"/>
    <w:pPr>
      <w:tabs>
        <w:tab w:pos="1440" w:val="left"/>
        <w:tab w:pos="8493" w:val="right"/>
      </w:tabs>
      <w:ind w:left="720"/>
    </w:pPr>
  </w:style>
  <w:style w:styleId="TOC1" w:type="paragraph">
    <w:name w:val="toc 1"/>
    <w:basedOn w:val="Normal"/>
    <w:next w:val="Normal"/>
    <w:uiPriority w:val="39"/>
    <w:pPr>
      <w:tabs>
        <w:tab w:pos="567" w:val="left"/>
        <w:tab w:pos="8493" w:val="right"/>
      </w:tabs>
    </w:pPr>
    <w:rPr>
      <w:b/>
    </w:rPr>
  </w:style>
  <w:style w:styleId="TOC3" w:type="paragraph">
    <w:name w:val="toc 3"/>
    <w:basedOn w:val="Normal"/>
    <w:next w:val="Normal"/>
    <w:uiPriority w:val="39"/>
    <w:pPr>
      <w:tabs>
        <w:tab w:pos="958" w:val="left"/>
        <w:tab w:pos="1440" w:val="left"/>
        <w:tab w:pos="8493" w:val="right"/>
      </w:tabs>
      <w:ind w:left="720"/>
    </w:pPr>
  </w:style>
  <w:style w:styleId="Hyperlink" w:type="character">
    <w:name w:val="Hyperlink"/>
    <w:basedOn w:val="DefaultParagraphFont"/>
    <w:uiPriority w:val="99"/>
    <w:rPr>
      <w:rFonts w:ascii="Arial" w:hAnsi="Arial"/>
      <w:color w:val="0000FF"/>
      <w:u w:val="single"/>
    </w:rPr>
  </w:style>
  <w:style w:styleId="TableofFigures" w:type="paragraph">
    <w:name w:val="table of figures"/>
    <w:basedOn w:val="BodyText"/>
    <w:next w:val="Normal"/>
    <w:uiPriority w:val="99"/>
    <w:pPr>
      <w:ind w:hanging="480" w:left="480"/>
    </w:pPr>
  </w:style>
  <w:style w:customStyle="1" w:styleId="Tabelle" w:type="paragraph">
    <w:name w:val="Tabelle"/>
    <w:basedOn w:val="Normal"/>
    <w:rsid w:val="0059372C"/>
    <w:rPr>
      <w:sz w:val="18"/>
      <w:lang w:val="de-CH"/>
    </w:rPr>
  </w:style>
  <w:style w:customStyle="1" w:styleId="Inhaltsverzeichnis" w:type="paragraph">
    <w:name w:val="Inhaltsverzeichnis"/>
    <w:basedOn w:val="BodyText"/>
    <w:rPr>
      <w:b/>
      <w:bCs/>
      <w:caps/>
      <w:sz w:val="28"/>
      <w:szCs w:val="28"/>
    </w:rPr>
  </w:style>
  <w:style w:styleId="Bibliography" w:type="paragraph">
    <w:name w:val="Bibliography"/>
    <w:basedOn w:val="BodyText"/>
    <w:qFormat/>
    <w:rsid w:val="00520D17"/>
    <w:pPr>
      <w:ind w:hanging="720" w:left="720"/>
    </w:pPr>
    <w:rPr>
      <w:szCs w:val="20"/>
    </w:rPr>
  </w:style>
  <w:style w:styleId="TableGrid" w:type="table">
    <w:name w:val="Table Grid"/>
    <w:basedOn w:val="TableNormal"/>
    <w:pPr>
      <w:spacing w:line="36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elleInhalt" w:type="paragraph">
    <w:name w:val="Tabelle_Inhalt"/>
    <w:basedOn w:val="BodyText"/>
    <w:qFormat/>
    <w:rsid w:val="00B374BB"/>
    <w:pPr>
      <w:spacing w:after="80" w:line="240" w:lineRule="auto"/>
    </w:pPr>
    <w:rPr>
      <w:sz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Pr>
      <w:rFonts w:ascii="Tahoma" w:cs="Tahoma" w:hAnsi="Tahoma"/>
      <w:sz w:val="16"/>
      <w:szCs w:val="16"/>
      <w:lang w:eastAsia="de-DE" w:val="de-DE"/>
    </w:rPr>
  </w:style>
  <w:style w:styleId="List" w:type="paragraph">
    <w:name w:val="List"/>
    <w:basedOn w:val="Normal"/>
    <w:uiPriority w:val="99"/>
    <w:unhideWhenUsed/>
    <w:pPr>
      <w:ind w:hanging="283" w:left="283"/>
      <w:contextualSpacing/>
    </w:pPr>
  </w:style>
  <w:style w:customStyle="1" w:styleId="BodyTextChar" w:type="character">
    <w:name w:val="Body Text Char"/>
    <w:basedOn w:val="DefaultParagraphFont"/>
    <w:link w:val="BodyText"/>
    <w:rsid w:val="00336A23"/>
    <w:rPr>
      <w:sz w:val="22"/>
      <w:szCs w:val="22"/>
      <w:lang w:eastAsia="de-DE" w:val="de-DE"/>
    </w:rPr>
  </w:style>
  <w:style w:styleId="ListNumber" w:type="paragraph">
    <w:name w:val="List Number"/>
    <w:basedOn w:val="Normal"/>
    <w:uiPriority w:val="99"/>
    <w:unhideWhenUsed/>
    <w:pPr>
      <w:numPr>
        <w:numId w:val="22"/>
      </w:numPr>
      <w:contextualSpacing/>
    </w:pPr>
  </w:style>
  <w:style w:styleId="ListBullet" w:type="paragraph">
    <w:name w:val="List Bullet"/>
    <w:basedOn w:val="Normal"/>
    <w:uiPriority w:val="99"/>
    <w:unhideWhenUsed/>
    <w:pPr>
      <w:numPr>
        <w:numId w:val="17"/>
      </w:numPr>
      <w:contextualSpacing/>
    </w:pPr>
  </w:style>
  <w:style w:customStyle="1" w:styleId="berschrift2Abstract" w:type="paragraph">
    <w:name w:val="Überschrift 2 Abstract"/>
    <w:basedOn w:val="Heading2"/>
    <w:pPr>
      <w:numPr>
        <w:ilvl w:val="0"/>
        <w:numId w:val="0"/>
      </w:numPr>
    </w:pPr>
  </w:style>
  <w:style w:customStyle="1" w:styleId="berschrift3Abstract" w:type="paragraph">
    <w:name w:val="Überschrift 3 Abstract"/>
    <w:basedOn w:val="Heading3"/>
    <w:pPr>
      <w:numPr>
        <w:ilvl w:val="0"/>
        <w:numId w:val="0"/>
      </w:numPr>
    </w:pPr>
  </w:style>
  <w:style w:styleId="Caption" w:type="paragraph">
    <w:name w:val="caption"/>
    <w:basedOn w:val="Normal"/>
    <w:next w:val="Normal"/>
    <w:uiPriority w:val="35"/>
    <w:unhideWhenUsed/>
    <w:qFormat/>
    <w:rsid w:val="00EF457C"/>
    <w:pPr>
      <w:spacing w:after="80" w:before="200" w:line="240" w:lineRule="auto"/>
    </w:pPr>
    <w:rPr>
      <w:bCs/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Pr>
      <w:sz w:val="20"/>
      <w:szCs w:val="20"/>
      <w:lang w:eastAsia="de-DE" w:val="de-DE"/>
    </w:r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styleId="Revision" w:type="paragraph">
    <w:name w:val="Revision"/>
    <w:hidden/>
    <w:uiPriority w:val="99"/>
    <w:semiHidden/>
    <w:rsid w:val="00EE392D"/>
    <w:rPr>
      <w:sz w:val="22"/>
      <w:lang w:eastAsia="de-DE" w:val="de-DE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A1D22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A1D22"/>
    <w:rPr>
      <w:b/>
      <w:bCs/>
      <w:sz w:val="20"/>
      <w:szCs w:val="20"/>
      <w:lang w:eastAsia="de-DE" w:val="de-D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image" Id="rId26" Target="media/rId26.png" /><Relationship Type="http://schemas.openxmlformats.org/officeDocument/2006/relationships/hyperlink" Id="rId38" Target="https://doi.org/10.1371/RANDOMdoi.0115069" TargetMode="External" /><Relationship Type="http://schemas.openxmlformats.org/officeDocument/2006/relationships/hyperlink" Id="rId40" Target="https://doi.org/10.21105/joss.0168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371/RANDOMdoi.0115069" TargetMode="External" /><Relationship Type="http://schemas.openxmlformats.org/officeDocument/2006/relationships/hyperlink" Id="rId40" Target="https://doi.org/10.21105/joss.01686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t2\Downloads\BFH%20G%20-%20Vorlage%20schriftliche%20Arbeiten%20Arial%20-%202024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BFH G - Vorlage schriftliche Arbeiten Arial - 2024.dotx</Template>
  <TotalTime>0</TotalTime>
  <Pages>10</Pages>
  <Words>826</Words>
  <Characters>5208</Characters>
  <Application>Microsoft Office Word</Application>
  <DocSecurity>0</DocSecurity>
  <Lines>43</Lines>
  <Paragraphs>12</Paragraphs>
  <ScaleCrop>false</ScaleCrop>
  <Company>BZG</Company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2026-03-25T17:21:53Z</dcterms:created>
  <dcterms:modified xsi:type="dcterms:W3CDTF">2026-03-25T17:21:53Z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crossref">
    <vt:lpwstr/>
  </property>
  <property fmtid="{D5CDD505-2E9C-101B-9397-08002B2CF9AE}" pid="5" name="csl">
    <vt:lpwstr>apa.csl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itle-block">
    <vt:lpwstr>False</vt:lpwstr>
  </property>
  <property fmtid="{D5CDD505-2E9C-101B-9397-08002B2CF9AE}" pid="11" name="toc-title">
    <vt:lpwstr>Table of Contents</vt:lpwstr>
  </property>
</Properties>
</file>
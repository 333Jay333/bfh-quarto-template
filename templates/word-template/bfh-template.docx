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AAEB" w14:textId="77777777" w:rsidR="005608DE" w:rsidRDefault="005F0B45">
      <w:pPr>
        <w:pStyle w:val="Inhaltsverzeichnis"/>
      </w:pPr>
      <w:r>
        <w:t>inhaltsverzeichnis</w:t>
      </w:r>
    </w:p>
    <w:p w14:paraId="0DD9D550" w14:textId="77777777" w:rsidR="00CE0A03" w:rsidRDefault="005F0B45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r>
        <w:rPr>
          <w:bCs/>
          <w:caps/>
        </w:rPr>
        <w:fldChar w:fldCharType="begin"/>
      </w:r>
      <w:r>
        <w:rPr>
          <w:bCs/>
          <w:caps/>
        </w:rPr>
        <w:instrText xml:space="preserve"> TOC \o "1-3" \h \z \u </w:instrText>
      </w:r>
      <w:r>
        <w:rPr>
          <w:bCs/>
          <w:caps/>
        </w:rPr>
        <w:fldChar w:fldCharType="separate"/>
      </w:r>
      <w:hyperlink w:anchor="_Toc172211680" w:history="1">
        <w:r w:rsidR="00CE0A03" w:rsidRPr="00AD5EA6">
          <w:rPr>
            <w:rStyle w:val="Hyperlink"/>
            <w:noProof/>
          </w:rPr>
          <w:t>Abstract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_Toc172211680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4</w:t>
        </w:r>
        <w:r w:rsidR="00CE0A03">
          <w:rPr>
            <w:noProof/>
            <w:webHidden/>
          </w:rPr>
          <w:fldChar w:fldCharType="end"/>
        </w:r>
      </w:hyperlink>
    </w:p>
    <w:p w14:paraId="78D90CAA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1" w:history="1">
        <w:r w:rsidRPr="00AD5EA6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C7D536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2" w:history="1">
        <w:r w:rsidRPr="00AD5EA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Fragestellung und/oder Hypothesen, Zielsetzung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B5168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3" w:history="1">
        <w:r w:rsidRPr="00AD5EA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Theoretische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7EE5FC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4" w:history="1">
        <w:r w:rsidRPr="00AD5EA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49E145" w14:textId="77777777" w:rsidR="00CE0A03" w:rsidRDefault="00CE0A03">
      <w:pPr>
        <w:pStyle w:val="TOC3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85" w:history="1">
        <w:r w:rsidRPr="00AD5EA6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Überschrift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53DD0C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6" w:history="1">
        <w:r w:rsidRPr="00AD5EA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53EC0D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7" w:history="1">
        <w:r w:rsidRPr="00AD5EA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Ergebnisse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938EA1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8" w:history="1">
        <w:r w:rsidRPr="00AD5EA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Diskussion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D3A383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89" w:history="1">
        <w:r w:rsidRPr="00AD5EA6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Schlussfolgerung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349714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0" w:history="1">
        <w:r w:rsidRPr="00AD5EA6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94C6D7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1" w:history="1">
        <w:r w:rsidRPr="00AD5EA6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Abbildungsverzeichnis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9CE126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2" w:history="1">
        <w:r w:rsidRPr="00AD5EA6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Tabellenverzeichnis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764DBE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3" w:history="1">
        <w:r w:rsidRPr="00AD5EA6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Abkürzungsverzeichnis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912AD1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4" w:history="1">
        <w:r w:rsidRPr="00AD5EA6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Hilfsmittelverzeichnis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487FE" w14:textId="77777777" w:rsidR="00CE0A03" w:rsidRDefault="00CE0A0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2"/>
          <w:lang w:val="de-CH" w:eastAsia="de-CH"/>
          <w14:ligatures w14:val="standardContextual"/>
        </w:rPr>
      </w:pPr>
      <w:hyperlink w:anchor="_Toc172211695" w:history="1">
        <w:r w:rsidRPr="00AD5EA6">
          <w:rPr>
            <w:rStyle w:val="Hyperlink"/>
            <w:noProof/>
          </w:rPr>
          <w:t>13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81E813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6" w:history="1">
        <w:r w:rsidRPr="00AD5EA6">
          <w:rPr>
            <w:rStyle w:val="Hyperlink"/>
            <w:noProof/>
          </w:rPr>
          <w:t>13.1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Diverse Anhänge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B101B6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7" w:history="1">
        <w:r w:rsidRPr="00AD5EA6">
          <w:rPr>
            <w:rStyle w:val="Hyperlink"/>
            <w:noProof/>
          </w:rPr>
          <w:t>13.2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 xml:space="preserve">Aufstellung der individuellen Verantwortung </w:t>
        </w:r>
        <w:r w:rsidRPr="00AD5EA6">
          <w:rPr>
            <w:rStyle w:val="Hyperlink"/>
            <w:i/>
            <w:noProof/>
          </w:rPr>
          <w:t>(bei Gruppenarbeit)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9B70AC" w14:textId="77777777" w:rsidR="00CE0A03" w:rsidRDefault="00CE0A03">
      <w:pPr>
        <w:pStyle w:val="TOC2"/>
        <w:rPr>
          <w:rFonts w:asciiTheme="minorHAnsi" w:eastAsiaTheme="minorEastAsia" w:hAnsiTheme="minorHAnsi" w:cstheme="minorBidi"/>
          <w:noProof/>
          <w:kern w:val="2"/>
          <w:szCs w:val="22"/>
          <w:lang w:val="de-CH" w:eastAsia="de-CH"/>
          <w14:ligatures w14:val="standardContextual"/>
        </w:rPr>
      </w:pPr>
      <w:hyperlink w:anchor="_Toc172211698" w:history="1">
        <w:r w:rsidRPr="00AD5EA6">
          <w:rPr>
            <w:rStyle w:val="Hyperlink"/>
            <w:noProof/>
          </w:rPr>
          <w:t>13.3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  <w:lang w:val="de-CH" w:eastAsia="de-CH"/>
            <w14:ligatures w14:val="standardContextual"/>
          </w:rPr>
          <w:tab/>
        </w:r>
        <w:r w:rsidRPr="00AD5EA6">
          <w:rPr>
            <w:rStyle w:val="Hyperlink"/>
            <w:noProof/>
          </w:rPr>
          <w:t>Selbständigkeitserklärung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_Toc172211698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3E29E3" w14:textId="77777777" w:rsidR="005608DE" w:rsidRDefault="005F0B45">
      <w:pPr>
        <w:pStyle w:val="Inhaltsverzeichnis"/>
        <w:sectPr w:rsidR="005608DE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bCs w:val="0"/>
          <w:caps w:val="0"/>
          <w:sz w:val="24"/>
          <w:szCs w:val="24"/>
        </w:rPr>
        <w:fldChar w:fldCharType="end"/>
      </w:r>
    </w:p>
    <w:p w14:paraId="09D9B42C" w14:textId="77777777" w:rsidR="00B331D9" w:rsidRDefault="005F0B45" w:rsidP="001C4DA7">
      <w:pPr>
        <w:pStyle w:val="Heading1"/>
        <w:numPr>
          <w:ilvl w:val="0"/>
          <w:numId w:val="0"/>
        </w:numPr>
        <w:ind w:left="902" w:hanging="902"/>
      </w:pPr>
      <w:bookmarkStart w:id="0" w:name="_Toc316629711"/>
      <w:bookmarkStart w:id="1" w:name="_Toc172211680"/>
      <w:r>
        <w:lastRenderedPageBreak/>
        <w:t>Abstract</w:t>
      </w:r>
      <w:bookmarkEnd w:id="0"/>
      <w:bookmarkEnd w:id="1"/>
    </w:p>
    <w:p w14:paraId="7FE1B321" w14:textId="77777777" w:rsidR="00030FBB" w:rsidRPr="00F415E1" w:rsidRDefault="00030FBB" w:rsidP="00030FBB">
      <w:pPr>
        <w:rPr>
          <w:b/>
          <w:lang w:val="de-CH"/>
        </w:rPr>
      </w:pPr>
      <w:r w:rsidRPr="00F415E1">
        <w:rPr>
          <w:b/>
          <w:lang w:val="de-CH"/>
        </w:rPr>
        <w:t>Einleitung:</w:t>
      </w:r>
      <w:r w:rsidR="000B5DF8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10A1ED3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Methode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2F15B33E" w14:textId="77777777" w:rsidR="00030FBB" w:rsidRPr="00C10B14" w:rsidRDefault="00030FBB" w:rsidP="00030FBB">
      <w:pPr>
        <w:rPr>
          <w:bCs/>
          <w:lang w:val="de-CH"/>
        </w:rPr>
      </w:pPr>
      <w:r>
        <w:rPr>
          <w:b/>
          <w:lang w:val="de-CH"/>
        </w:rPr>
        <w:t>Ergebnisse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6E8A12B5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Schlussfolgerung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DA417B">
        <w:rPr>
          <w:bCs/>
          <w:lang w:val="de-CH"/>
        </w:rPr>
        <w:t>Text</w:t>
      </w:r>
    </w:p>
    <w:p w14:paraId="41FCAB01" w14:textId="77777777" w:rsidR="00030FBB" w:rsidRPr="00C10B14" w:rsidRDefault="00030FBB" w:rsidP="00030FBB">
      <w:pPr>
        <w:rPr>
          <w:bCs/>
          <w:lang w:val="de-CH"/>
        </w:rPr>
      </w:pPr>
      <w:r w:rsidRPr="00F415E1">
        <w:rPr>
          <w:b/>
          <w:lang w:val="de-CH"/>
        </w:rPr>
        <w:t>Schlüsselwörter</w:t>
      </w:r>
      <w:r w:rsidR="00DA417B" w:rsidRPr="00F415E1">
        <w:rPr>
          <w:b/>
          <w:lang w:val="de-CH"/>
        </w:rPr>
        <w:t>:</w:t>
      </w:r>
      <w:r w:rsidR="00DA417B">
        <w:rPr>
          <w:b/>
          <w:lang w:val="de-CH"/>
        </w:rPr>
        <w:t xml:space="preserve"> </w:t>
      </w:r>
      <w:r w:rsidR="00F86CBA" w:rsidRPr="00F86CBA">
        <w:rPr>
          <w:bCs/>
          <w:lang w:val="de-CH"/>
        </w:rPr>
        <w:t>Text</w:t>
      </w:r>
    </w:p>
    <w:p w14:paraId="15392BF1" w14:textId="77777777" w:rsidR="00030FBB" w:rsidRDefault="00030FBB">
      <w:pPr>
        <w:spacing w:line="240" w:lineRule="auto"/>
        <w:rPr>
          <w:rFonts w:cs="Arial"/>
          <w:b/>
          <w:bCs/>
          <w:caps/>
          <w:kern w:val="32"/>
          <w:sz w:val="28"/>
          <w:szCs w:val="28"/>
          <w:lang w:val="de-CH"/>
        </w:rPr>
      </w:pPr>
      <w:bookmarkStart w:id="2" w:name="_Toc316629714"/>
      <w:r>
        <w:br w:type="page"/>
      </w:r>
    </w:p>
    <w:bookmarkEnd w:id="2"/>
    <w:p w14:paraId="4D578994" w14:textId="77777777" w:rsidR="005608DE" w:rsidRDefault="0062635D">
      <w:pPr>
        <w:pStyle w:val="Heading1"/>
      </w:pPr>
      <w:r>
        <w:lastRenderedPageBreak/>
        <w:t>Überschrift 1</w:t>
      </w:r>
    </w:p>
    <w:p w14:paraId="3245C21E" w14:textId="77777777" w:rsidR="00336A23" w:rsidRDefault="00336A23" w:rsidP="00336A23">
      <w:pPr>
        <w:pStyle w:val="Heading2"/>
      </w:pPr>
      <w:bookmarkStart w:id="3" w:name="_Toc316629715"/>
      <w:bookmarkStart w:id="4" w:name="_Toc172211684"/>
      <w:bookmarkStart w:id="5" w:name="_Toc316629719"/>
      <w:r>
        <w:t xml:space="preserve">Überschrift </w:t>
      </w:r>
      <w:bookmarkEnd w:id="3"/>
      <w:bookmarkEnd w:id="4"/>
      <w:r w:rsidR="00D6371F">
        <w:t>1.1</w:t>
      </w:r>
    </w:p>
    <w:p w14:paraId="3934BA16" w14:textId="77777777" w:rsidR="00336A23" w:rsidRDefault="00336A23" w:rsidP="00336A23">
      <w:pPr>
        <w:pStyle w:val="Heading3"/>
      </w:pPr>
      <w:bookmarkStart w:id="6" w:name="_Toc316629716"/>
      <w:bookmarkStart w:id="7" w:name="_Toc172211685"/>
      <w:r>
        <w:t xml:space="preserve">Überschrift </w:t>
      </w:r>
      <w:bookmarkEnd w:id="6"/>
      <w:bookmarkEnd w:id="7"/>
      <w:r w:rsidR="00D6371F">
        <w:t>1.1.1</w:t>
      </w:r>
    </w:p>
    <w:p w14:paraId="36D3B8E2" w14:textId="77777777" w:rsidR="009B333E" w:rsidRDefault="009B333E" w:rsidP="009B333E">
      <w:pPr>
        <w:pStyle w:val="Caption"/>
      </w:pPr>
    </w:p>
    <w:p w14:paraId="7368763D" w14:textId="77777777" w:rsidR="009B333E" w:rsidRDefault="009B333E" w:rsidP="009B333E">
      <w:pPr>
        <w:pStyle w:val="Caption"/>
      </w:pPr>
      <w:bookmarkStart w:id="8" w:name="_Ref172211528"/>
      <w:bookmarkStart w:id="9" w:name="_Toc349642378"/>
      <w:bookmarkStart w:id="10" w:name="_Toc172211699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bookmarkEnd w:id="8"/>
      <w:r>
        <w:t>: Beschriftung von Abbildungen</w:t>
      </w:r>
      <w:bookmarkEnd w:id="9"/>
      <w:r>
        <w:t xml:space="preserve">; für die Auswahl dieser Formatvorlage </w:t>
      </w:r>
      <w:r w:rsidRPr="00BC5D01">
        <w:t xml:space="preserve">klicken Sie in der Menüleiste auf </w:t>
      </w:r>
      <w:r w:rsidRPr="00F11920">
        <w:rPr>
          <w:i/>
          <w:iCs/>
        </w:rPr>
        <w:t>Verweise</w:t>
      </w:r>
      <w:r w:rsidR="00D10376">
        <w:t xml:space="preserve"> (</w:t>
      </w:r>
      <w:proofErr w:type="spellStart"/>
      <w:r w:rsidR="00D10376">
        <w:t>engl</w:t>
      </w:r>
      <w:proofErr w:type="spellEnd"/>
      <w:r w:rsidR="00D10376">
        <w:t>: References)</w:t>
      </w:r>
      <w:r w:rsidRPr="00BC5D01">
        <w:t xml:space="preserve">, und klicken Sie dann auf die Symbolschaltfläche </w:t>
      </w:r>
      <w:r w:rsidRPr="00F11920">
        <w:rPr>
          <w:i/>
          <w:iCs/>
        </w:rPr>
        <w:t>Beschriftung einfügen</w:t>
      </w:r>
      <w:r w:rsidR="002134B4">
        <w:t xml:space="preserve"> (</w:t>
      </w:r>
      <w:proofErr w:type="spellStart"/>
      <w:r w:rsidR="002134B4">
        <w:t>engl</w:t>
      </w:r>
      <w:proofErr w:type="spellEnd"/>
      <w:r w:rsidR="002134B4">
        <w:t>: Insert Caption)</w:t>
      </w:r>
      <w:r>
        <w:t xml:space="preserve">, wählen </w:t>
      </w:r>
      <w:r w:rsidR="002134B4">
        <w:t xml:space="preserve">Sie </w:t>
      </w:r>
      <w:r w:rsidRPr="00F11920">
        <w:rPr>
          <w:i/>
          <w:iCs/>
        </w:rPr>
        <w:t>Abbildung</w:t>
      </w:r>
      <w:r w:rsidR="002134B4">
        <w:t xml:space="preserve"> (</w:t>
      </w:r>
      <w:proofErr w:type="spellStart"/>
      <w:r w:rsidR="002134B4">
        <w:t>engl</w:t>
      </w:r>
      <w:proofErr w:type="spellEnd"/>
      <w:r w:rsidR="002134B4">
        <w:t>: Figures)</w:t>
      </w:r>
      <w:bookmarkEnd w:id="10"/>
    </w:p>
    <w:p w14:paraId="098CEE96" w14:textId="77777777" w:rsidR="009B333E" w:rsidRDefault="00462F7A" w:rsidP="009B333E">
      <w:pPr>
        <w:pStyle w:val="BodyText"/>
      </w:pPr>
      <w:r w:rsidRPr="00462F7A">
        <w:rPr>
          <w:noProof/>
        </w:rPr>
        <w:drawing>
          <wp:inline distT="0" distB="0" distL="0" distR="0" wp14:anchorId="2799C412" wp14:editId="5103B776">
            <wp:extent cx="3840795" cy="2188029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8451" cy="2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DAC" w14:textId="77777777" w:rsidR="009B333E" w:rsidRDefault="009B333E" w:rsidP="009B333E">
      <w:pPr>
        <w:pStyle w:val="BodyText"/>
      </w:pPr>
    </w:p>
    <w:p w14:paraId="4C12BDA1" w14:textId="77777777" w:rsidR="009B333E" w:rsidRDefault="009B333E" w:rsidP="009B333E">
      <w:pPr>
        <w:pStyle w:val="Caption"/>
      </w:pPr>
      <w:bookmarkStart w:id="11" w:name="_Toc172211700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B23B36">
        <w:rPr>
          <w:noProof/>
        </w:rPr>
        <w:t>1</w:t>
      </w:r>
      <w:r>
        <w:fldChar w:fldCharType="end"/>
      </w:r>
      <w:r>
        <w:t xml:space="preserve">: Beschriftung von Tabellen; </w:t>
      </w:r>
      <w:r w:rsidR="00661DC4">
        <w:t xml:space="preserve">für die Auswahl dieser Formatvorlage </w:t>
      </w:r>
      <w:r w:rsidR="00661DC4" w:rsidRPr="00BC5D01">
        <w:t xml:space="preserve">klicken Sie in der Menüleiste auf </w:t>
      </w:r>
      <w:r w:rsidR="00661DC4" w:rsidRPr="00F11920">
        <w:rPr>
          <w:i/>
          <w:iCs/>
        </w:rPr>
        <w:t>Verweise</w:t>
      </w:r>
      <w:r w:rsidR="00661DC4">
        <w:t xml:space="preserve"> (</w:t>
      </w:r>
      <w:proofErr w:type="spellStart"/>
      <w:r w:rsidR="00661DC4">
        <w:t>engl</w:t>
      </w:r>
      <w:proofErr w:type="spellEnd"/>
      <w:r w:rsidR="00661DC4">
        <w:t>: References)</w:t>
      </w:r>
      <w:r w:rsidR="00661DC4" w:rsidRPr="00BC5D01">
        <w:t xml:space="preserve">, und klicken Sie dann auf die Symbolschaltfläche </w:t>
      </w:r>
      <w:r w:rsidR="00661DC4" w:rsidRPr="00F11920">
        <w:rPr>
          <w:i/>
          <w:iCs/>
        </w:rPr>
        <w:t>Beschriftung einfügen</w:t>
      </w:r>
      <w:r w:rsidR="00661DC4">
        <w:t xml:space="preserve"> (</w:t>
      </w:r>
      <w:proofErr w:type="spellStart"/>
      <w:r w:rsidR="00661DC4">
        <w:t>engl</w:t>
      </w:r>
      <w:proofErr w:type="spellEnd"/>
      <w:r w:rsidR="00661DC4">
        <w:t xml:space="preserve">: Insert Caption), wählen Sie </w:t>
      </w:r>
      <w:r w:rsidRPr="00661DC4">
        <w:rPr>
          <w:i/>
          <w:iCs/>
        </w:rPr>
        <w:t>Tabelle</w:t>
      </w:r>
      <w:r w:rsidR="009C76E9">
        <w:t xml:space="preserve"> (</w:t>
      </w:r>
      <w:proofErr w:type="spellStart"/>
      <w:r w:rsidR="009C76E9">
        <w:t>engl</w:t>
      </w:r>
      <w:proofErr w:type="spellEnd"/>
      <w:r w:rsidR="009C76E9">
        <w:t>: Table)</w:t>
      </w:r>
      <w:bookmarkEnd w:id="11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124"/>
        <w:gridCol w:w="2123"/>
        <w:gridCol w:w="2123"/>
        <w:gridCol w:w="2123"/>
      </w:tblGrid>
      <w:tr w:rsidR="009B333E" w:rsidRPr="00B374BB" w14:paraId="59E82D3A" w14:textId="77777777">
        <w:tc>
          <w:tcPr>
            <w:tcW w:w="2160" w:type="dxa"/>
          </w:tcPr>
          <w:p w14:paraId="0601A3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07FA9E28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34921CF4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46D8DDC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6C5F587E" w14:textId="77777777">
        <w:tc>
          <w:tcPr>
            <w:tcW w:w="2160" w:type="dxa"/>
          </w:tcPr>
          <w:p w14:paraId="3B1BF106" w14:textId="77777777" w:rsidR="009B333E" w:rsidRPr="00B374BB" w:rsidRDefault="009B333E" w:rsidP="00B374BB">
            <w:pPr>
              <w:pStyle w:val="TabelleInhalt"/>
            </w:pPr>
            <w:r w:rsidRPr="00B374BB">
              <w:t>a</w:t>
            </w:r>
          </w:p>
        </w:tc>
        <w:tc>
          <w:tcPr>
            <w:tcW w:w="2161" w:type="dxa"/>
          </w:tcPr>
          <w:p w14:paraId="39FA3CAF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FF6E6A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4DFC8AA2" w14:textId="77777777" w:rsidR="009B333E" w:rsidRPr="00B374BB" w:rsidRDefault="009B333E" w:rsidP="00B374BB">
            <w:pPr>
              <w:pStyle w:val="TabelleInhalt"/>
            </w:pPr>
          </w:p>
        </w:tc>
      </w:tr>
      <w:tr w:rsidR="009B333E" w:rsidRPr="00B374BB" w14:paraId="3B5F0CD8" w14:textId="77777777">
        <w:tc>
          <w:tcPr>
            <w:tcW w:w="2160" w:type="dxa"/>
          </w:tcPr>
          <w:p w14:paraId="20D2CC57" w14:textId="77777777" w:rsidR="009B333E" w:rsidRPr="00B374BB" w:rsidRDefault="009B333E" w:rsidP="00B374BB">
            <w:pPr>
              <w:pStyle w:val="TabelleInhalt"/>
            </w:pPr>
            <w:r w:rsidRPr="00B374BB">
              <w:t>b</w:t>
            </w:r>
          </w:p>
        </w:tc>
        <w:tc>
          <w:tcPr>
            <w:tcW w:w="2161" w:type="dxa"/>
          </w:tcPr>
          <w:p w14:paraId="51F5F51B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63C8DBEE" w14:textId="77777777" w:rsidR="009B333E" w:rsidRPr="00B374BB" w:rsidRDefault="009B333E" w:rsidP="00B374BB">
            <w:pPr>
              <w:pStyle w:val="TabelleInhalt"/>
            </w:pPr>
          </w:p>
        </w:tc>
        <w:tc>
          <w:tcPr>
            <w:tcW w:w="2161" w:type="dxa"/>
          </w:tcPr>
          <w:p w14:paraId="2BAA3279" w14:textId="77777777" w:rsidR="009B333E" w:rsidRPr="00B374BB" w:rsidRDefault="009B333E" w:rsidP="00B374BB">
            <w:pPr>
              <w:pStyle w:val="TabelleInhalt"/>
            </w:pPr>
          </w:p>
        </w:tc>
      </w:tr>
    </w:tbl>
    <w:p w14:paraId="487C9FD9" w14:textId="77777777" w:rsidR="00B2399F" w:rsidRDefault="00B2399F" w:rsidP="00D93186"/>
    <w:p w14:paraId="700D1874" w14:textId="77777777" w:rsidR="00231D96" w:rsidRDefault="009B333E" w:rsidP="00D93186">
      <w:r>
        <w:t xml:space="preserve">Im Text können Sie auf Tabellen oder Abbildungen verweisen und dies dann automatisch nummerieren lassen, in dem Sie </w:t>
      </w:r>
      <w:r w:rsidRPr="001542E8">
        <w:t xml:space="preserve">in der Menüleiste </w:t>
      </w:r>
      <w:proofErr w:type="gramStart"/>
      <w:r>
        <w:t>zu</w:t>
      </w:r>
      <w:r w:rsidRPr="001542E8">
        <w:t xml:space="preserve"> </w:t>
      </w:r>
      <w:r w:rsidRPr="00661DC4">
        <w:rPr>
          <w:i/>
          <w:iCs/>
        </w:rPr>
        <w:t>Verweise</w:t>
      </w:r>
      <w:proofErr w:type="gramEnd"/>
      <w:r>
        <w:t xml:space="preserve"> </w:t>
      </w:r>
      <w:r w:rsidR="002645BB">
        <w:t>(</w:t>
      </w:r>
      <w:proofErr w:type="spellStart"/>
      <w:r w:rsidR="002645BB">
        <w:t>engl</w:t>
      </w:r>
      <w:proofErr w:type="spellEnd"/>
      <w:r w:rsidR="002645BB">
        <w:t xml:space="preserve">: „References“) </w:t>
      </w:r>
      <w:r>
        <w:t>gehen</w:t>
      </w:r>
      <w:r w:rsidRPr="001542E8">
        <w:t xml:space="preserve">, klicken Sie dann auf die Symbolschaltfläche </w:t>
      </w:r>
      <w:r w:rsidRPr="00661DC4">
        <w:rPr>
          <w:i/>
          <w:iCs/>
        </w:rPr>
        <w:t>Querverweis</w:t>
      </w:r>
      <w:r w:rsidR="004B6918">
        <w:t xml:space="preserve"> (engl.: „Cross-</w:t>
      </w:r>
      <w:proofErr w:type="spellStart"/>
      <w:r w:rsidR="004B6918">
        <w:t>references</w:t>
      </w:r>
      <w:proofErr w:type="spellEnd"/>
      <w:r w:rsidR="004B6918">
        <w:t>“)</w:t>
      </w:r>
      <w:r>
        <w:t>. Dort wählen Sie die Abbildung, die Tabelle oder auch eine korrekt formatierte Überschrift etc. und entscheiden, welche Form vom Querverweis (komplette Angabe, Seitenzahl o.ä.) Sie wünschen.</w:t>
      </w:r>
    </w:p>
    <w:p w14:paraId="41700510" w14:textId="77777777" w:rsidR="00231D96" w:rsidRDefault="00231D96">
      <w:pPr>
        <w:spacing w:after="0" w:line="240" w:lineRule="auto"/>
      </w:pPr>
      <w:r>
        <w:br w:type="page"/>
      </w:r>
    </w:p>
    <w:p w14:paraId="017F1873" w14:textId="77777777" w:rsidR="009B333E" w:rsidRPr="009B333E" w:rsidRDefault="009B333E" w:rsidP="00D93186"/>
    <w:p w14:paraId="03D99AE5" w14:textId="77777777" w:rsidR="005608DE" w:rsidRDefault="005F0B45" w:rsidP="003E02AD">
      <w:pPr>
        <w:pStyle w:val="Heading1"/>
      </w:pPr>
      <w:bookmarkStart w:id="12" w:name="_Toc316629723"/>
      <w:bookmarkStart w:id="13" w:name="_Toc172211690"/>
      <w:bookmarkEnd w:id="5"/>
      <w:r>
        <w:t>Literaturverzeichnis</w:t>
      </w:r>
      <w:bookmarkEnd w:id="12"/>
      <w:bookmarkEnd w:id="13"/>
    </w:p>
    <w:p w14:paraId="4E17EFA0" w14:textId="77777777" w:rsidR="00BC32AE" w:rsidRDefault="005F0B45" w:rsidP="003E02AD">
      <w:r>
        <w:t>[Quellenangaben nach Vorgaben der APA</w:t>
      </w:r>
      <w:r w:rsidR="00EF457C">
        <w:t xml:space="preserve">; die BFH unterstützt die Nutzung </w:t>
      </w:r>
      <w:r w:rsidR="006866EA">
        <w:t>des</w:t>
      </w:r>
      <w:r w:rsidR="00EF457C">
        <w:t xml:space="preserve"> Programm</w:t>
      </w:r>
      <w:r w:rsidR="006866EA">
        <w:t>s</w:t>
      </w:r>
      <w:r w:rsidR="00EF457C">
        <w:t xml:space="preserve"> </w:t>
      </w:r>
      <w:proofErr w:type="spellStart"/>
      <w:r w:rsidR="00EF457C">
        <w:t>Zotero</w:t>
      </w:r>
      <w:proofErr w:type="spellEnd"/>
      <w:r w:rsidR="00EF457C">
        <w:t xml:space="preserve"> als </w:t>
      </w:r>
      <w:proofErr w:type="spellStart"/>
      <w:r w:rsidR="00EF457C">
        <w:t>Referenzierungshilfe</w:t>
      </w:r>
      <w:proofErr w:type="spellEnd"/>
      <w:r w:rsidR="00EF457C">
        <w:t>. Allfällige Kosten für Speicherung von Daten werden übernommen; es werden regelmässig Schulungen durch die Bibliotheken angeboten</w:t>
      </w:r>
      <w:r w:rsidR="00291A87">
        <w:t xml:space="preserve">. </w:t>
      </w:r>
      <w:r w:rsidR="007B0884">
        <w:t xml:space="preserve">Die </w:t>
      </w:r>
      <w:r w:rsidR="005E3102">
        <w:t>Schriftart</w:t>
      </w:r>
      <w:r w:rsidR="007B0884">
        <w:t xml:space="preserve"> </w:t>
      </w:r>
      <w:proofErr w:type="spellStart"/>
      <w:r w:rsidR="00291A87" w:rsidRPr="005E3102">
        <w:rPr>
          <w:i/>
          <w:iCs/>
        </w:rPr>
        <w:t>Bibliograph</w:t>
      </w:r>
      <w:r w:rsidR="005E3102">
        <w:rPr>
          <w:i/>
          <w:iCs/>
        </w:rPr>
        <w:t>y</w:t>
      </w:r>
      <w:proofErr w:type="spellEnd"/>
      <w:r w:rsidR="00291A87">
        <w:t xml:space="preserve"> ist mit Einzug </w:t>
      </w:r>
      <w:r w:rsidR="005E3102">
        <w:t xml:space="preserve">1.27 = 0.5 Inch </w:t>
      </w:r>
      <w:r w:rsidR="00291A87">
        <w:t>eingerichtet</w:t>
      </w:r>
      <w:r>
        <w:t>]</w:t>
      </w:r>
    </w:p>
    <w:p w14:paraId="0750A773" w14:textId="77777777" w:rsidR="003A45A9" w:rsidRDefault="003A45A9" w:rsidP="009A6D87">
      <w:pPr>
        <w:pStyle w:val="Bibliography"/>
        <w:ind w:left="0" w:firstLine="0"/>
      </w:pPr>
    </w:p>
    <w:p w14:paraId="3C34A498" w14:textId="77777777" w:rsidR="004915B6" w:rsidRPr="003A45A9" w:rsidRDefault="004915B6" w:rsidP="009A6D87">
      <w:pPr>
        <w:pStyle w:val="Bibliography"/>
        <w:ind w:left="0" w:firstLine="0"/>
      </w:pPr>
    </w:p>
    <w:p w14:paraId="4A9B2F70" w14:textId="77777777" w:rsidR="005608DE" w:rsidRDefault="005608DE">
      <w:pPr>
        <w:pStyle w:val="Bibliography"/>
      </w:pPr>
    </w:p>
    <w:p w14:paraId="3E77BBD2" w14:textId="77777777" w:rsidR="005608DE" w:rsidRDefault="005608DE">
      <w:pPr>
        <w:sectPr w:rsidR="005608DE" w:rsidSect="00F34346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126D42DB" w14:textId="77777777" w:rsidR="005608DE" w:rsidRDefault="005F0B45">
      <w:pPr>
        <w:pStyle w:val="Heading1"/>
      </w:pPr>
      <w:bookmarkStart w:id="14" w:name="_Toc316629724"/>
      <w:bookmarkStart w:id="15" w:name="_Toc172211691"/>
      <w:r>
        <w:lastRenderedPageBreak/>
        <w:t>Abbildungsverzeichnis</w:t>
      </w:r>
      <w:bookmarkEnd w:id="14"/>
      <w:bookmarkEnd w:id="15"/>
    </w:p>
    <w:p w14:paraId="04AA7DB1" w14:textId="77777777" w:rsidR="005608DE" w:rsidRDefault="005F0B45">
      <w:pPr>
        <w:pStyle w:val="BodyText"/>
      </w:pPr>
      <w:r>
        <w:t xml:space="preserve">(Das Abbildungsverzeichnis wird automatisch </w:t>
      </w:r>
      <w:r w:rsidR="00234CDD">
        <w:t>aktualisiert</w:t>
      </w:r>
      <w:r w:rsidR="00D134C5">
        <w:t xml:space="preserve">, wenn Abbildungsbeschriftung </w:t>
      </w:r>
      <w:r w:rsidR="004670B5">
        <w:t xml:space="preserve">gemäss Anleitung </w:t>
      </w:r>
      <w:r w:rsidR="00457DA6">
        <w:t xml:space="preserve">(siehe </w:t>
      </w:r>
      <w:r w:rsidR="00717E95">
        <w:fldChar w:fldCharType="begin"/>
      </w:r>
      <w:r w:rsidR="00717E95">
        <w:instrText xml:space="preserve"> REF _Ref172211528 \h </w:instrText>
      </w:r>
      <w:r w:rsidR="00717E95">
        <w:fldChar w:fldCharType="separate"/>
      </w:r>
      <w:r w:rsidR="00B23B36">
        <w:t xml:space="preserve">Abbildung </w:t>
      </w:r>
      <w:r w:rsidR="00B23B36">
        <w:rPr>
          <w:noProof/>
        </w:rPr>
        <w:t>1</w:t>
      </w:r>
      <w:r w:rsidR="00717E95">
        <w:fldChar w:fldCharType="end"/>
      </w:r>
      <w:r w:rsidR="00457DA6">
        <w:t xml:space="preserve">) </w:t>
      </w:r>
      <w:r w:rsidR="004670B5">
        <w:t xml:space="preserve">erstellt werden. </w:t>
      </w:r>
    </w:p>
    <w:p w14:paraId="1BA49046" w14:textId="77777777" w:rsidR="00CE0A03" w:rsidRDefault="005F0B45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\t "Abbildung;1" \c "Abbildung" </w:instrText>
      </w:r>
      <w:r>
        <w:fldChar w:fldCharType="separate"/>
      </w:r>
      <w:hyperlink w:anchor="_Toc172211699" w:history="1">
        <w:r w:rsidR="00CE0A03" w:rsidRPr="00CD7D47">
          <w:rPr>
            <w:rStyle w:val="Hyperlink"/>
            <w:noProof/>
          </w:rPr>
          <w:t>Abbildung 1: Beschriftung von Abbildungen; für die Auswahl dieser Formatvorlage klicken Sie in der Menüleiste auf „Verweise“ (engl: „References“), und klicken Sie dann auf die Symbolschaltfläche „Beschriftung einfügen“ (engl: „Insert Caption“), wählen Sie Abbildung (engl: „Figures“).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_Toc172211699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133F7DE9" w14:textId="77777777" w:rsidR="005608DE" w:rsidRDefault="005F0B45">
      <w:pPr>
        <w:pStyle w:val="TableofFigures"/>
        <w:tabs>
          <w:tab w:val="right" w:leader="dot" w:pos="8493"/>
        </w:tabs>
      </w:pPr>
      <w:r>
        <w:rPr>
          <w:noProof/>
        </w:rPr>
        <w:fldChar w:fldCharType="end"/>
      </w:r>
    </w:p>
    <w:p w14:paraId="05CE1B21" w14:textId="77777777" w:rsidR="005608DE" w:rsidRDefault="005608DE">
      <w:pPr>
        <w:pStyle w:val="BodyText"/>
      </w:pPr>
    </w:p>
    <w:p w14:paraId="4EF37F67" w14:textId="77777777" w:rsidR="005608DE" w:rsidRDefault="005608DE">
      <w:pPr>
        <w:pStyle w:val="Heading1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E6B7805" w14:textId="77777777" w:rsidR="005608DE" w:rsidRDefault="005F0B45" w:rsidP="00D134C5">
      <w:pPr>
        <w:pStyle w:val="Heading1"/>
      </w:pPr>
      <w:bookmarkStart w:id="16" w:name="_Toc316629725"/>
      <w:bookmarkStart w:id="17" w:name="_Toc172211692"/>
      <w:r>
        <w:lastRenderedPageBreak/>
        <w:t>Tabellenverzeichnis</w:t>
      </w:r>
      <w:bookmarkEnd w:id="16"/>
      <w:bookmarkEnd w:id="17"/>
    </w:p>
    <w:p w14:paraId="2BE83D59" w14:textId="77777777" w:rsidR="00CE0A03" w:rsidRDefault="005F0B45">
      <w:pPr>
        <w:pStyle w:val="TableofFigures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kern w:val="2"/>
          <w:lang w:val="de-CH" w:eastAsia="de-CH"/>
          <w14:ligatures w14:val="standardContextual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172211700" w:history="1">
        <w:r w:rsidR="00CE0A03" w:rsidRPr="003B4DC2">
          <w:rPr>
            <w:rStyle w:val="Hyperlink"/>
            <w:noProof/>
          </w:rPr>
          <w:t>Tabelle 1: Beschriftung von Tabellen; für die Auswahl dieser Formatvorlage klicken Sie in der Menüleiste auf „Verweise“ (engl: „References“), und klicken Sie dann auf die Symbolschaltfläche „Beschriftung einfügen“ (engl: „Insert Caption“), wählen Sie Tabelle (engl: „Table“)</w:t>
        </w:r>
        <w:r w:rsidR="00CE0A03">
          <w:rPr>
            <w:noProof/>
            <w:webHidden/>
          </w:rPr>
          <w:tab/>
        </w:r>
        <w:r w:rsidR="00CE0A03">
          <w:rPr>
            <w:noProof/>
            <w:webHidden/>
          </w:rPr>
          <w:fldChar w:fldCharType="begin"/>
        </w:r>
        <w:r w:rsidR="00CE0A03">
          <w:rPr>
            <w:noProof/>
            <w:webHidden/>
          </w:rPr>
          <w:instrText xml:space="preserve"> PAGEREF _Toc172211700 \h </w:instrText>
        </w:r>
        <w:r w:rsidR="00CE0A03">
          <w:rPr>
            <w:noProof/>
            <w:webHidden/>
          </w:rPr>
        </w:r>
        <w:r w:rsidR="00CE0A03">
          <w:rPr>
            <w:noProof/>
            <w:webHidden/>
          </w:rPr>
          <w:fldChar w:fldCharType="separate"/>
        </w:r>
        <w:r w:rsidR="00C072FC">
          <w:rPr>
            <w:noProof/>
            <w:webHidden/>
          </w:rPr>
          <w:t>5</w:t>
        </w:r>
        <w:r w:rsidR="00CE0A03">
          <w:rPr>
            <w:noProof/>
            <w:webHidden/>
          </w:rPr>
          <w:fldChar w:fldCharType="end"/>
        </w:r>
      </w:hyperlink>
    </w:p>
    <w:p w14:paraId="0786379B" w14:textId="77777777" w:rsidR="005608DE" w:rsidRDefault="005F0B45">
      <w:r>
        <w:fldChar w:fldCharType="end"/>
      </w:r>
    </w:p>
    <w:p w14:paraId="430FF898" w14:textId="77777777" w:rsidR="005608DE" w:rsidRDefault="005608DE">
      <w:pPr>
        <w:pStyle w:val="Heading1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6C0BD67" w14:textId="77777777" w:rsidR="005608DE" w:rsidRDefault="005F0B45">
      <w:pPr>
        <w:pStyle w:val="Heading1"/>
      </w:pPr>
      <w:bookmarkStart w:id="18" w:name="_Toc316629726"/>
      <w:bookmarkStart w:id="19" w:name="_Toc172211693"/>
      <w:r>
        <w:lastRenderedPageBreak/>
        <w:t>Abkürzungsverzeichnis</w:t>
      </w:r>
      <w:bookmarkEnd w:id="18"/>
      <w:bookmarkEnd w:id="19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2"/>
        <w:gridCol w:w="6801"/>
      </w:tblGrid>
      <w:tr w:rsidR="005608DE" w14:paraId="132BBCA8" w14:textId="77777777" w:rsidTr="00A566CE">
        <w:tc>
          <w:tcPr>
            <w:tcW w:w="1702" w:type="dxa"/>
          </w:tcPr>
          <w:p w14:paraId="3B2EFE9F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14EAEA50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</w:tr>
      <w:tr w:rsidR="005608DE" w14:paraId="367FD3AB" w14:textId="77777777" w:rsidTr="00A566CE">
        <w:tc>
          <w:tcPr>
            <w:tcW w:w="1702" w:type="dxa"/>
          </w:tcPr>
          <w:p w14:paraId="0FF13859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6801" w:type="dxa"/>
          </w:tcPr>
          <w:p w14:paraId="340B7477" w14:textId="77777777" w:rsidR="005608DE" w:rsidRPr="00FD6822" w:rsidRDefault="005608DE">
            <w:pPr>
              <w:pStyle w:val="BodyText"/>
              <w:rPr>
                <w:sz w:val="16"/>
                <w:szCs w:val="16"/>
              </w:rPr>
            </w:pPr>
          </w:p>
        </w:tc>
      </w:tr>
    </w:tbl>
    <w:p w14:paraId="60E82A2D" w14:textId="77777777" w:rsidR="00FD6822" w:rsidRDefault="00FD6822" w:rsidP="00FD6822">
      <w:pPr>
        <w:pStyle w:val="BodyText"/>
      </w:pPr>
    </w:p>
    <w:p w14:paraId="45A6DF22" w14:textId="77777777" w:rsidR="00FF4E49" w:rsidRDefault="00FF4E49" w:rsidP="00FD6822">
      <w:pPr>
        <w:pStyle w:val="BodyText"/>
      </w:pPr>
    </w:p>
    <w:p w14:paraId="2DCAEC93" w14:textId="77777777" w:rsidR="00FF4E49" w:rsidRDefault="00FF4E49" w:rsidP="00FD6822">
      <w:pPr>
        <w:pStyle w:val="BodyText"/>
        <w:sectPr w:rsidR="00FF4E49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5CE29958" w14:textId="77777777" w:rsidR="00A566CE" w:rsidRDefault="00FD6822" w:rsidP="00A566CE">
      <w:pPr>
        <w:pStyle w:val="Heading1"/>
      </w:pPr>
      <w:bookmarkStart w:id="20" w:name="_Toc172211694"/>
      <w:r>
        <w:lastRenderedPageBreak/>
        <w:t>Hilfsmittelverzeichnis</w:t>
      </w:r>
      <w:bookmarkEnd w:id="2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15"/>
        <w:gridCol w:w="3744"/>
        <w:gridCol w:w="3744"/>
      </w:tblGrid>
      <w:tr w:rsidR="009A6D87" w:rsidRPr="009A6D87" w14:paraId="60B1C0FF" w14:textId="77777777" w:rsidTr="00FD6822">
        <w:tc>
          <w:tcPr>
            <w:tcW w:w="1015" w:type="dxa"/>
          </w:tcPr>
          <w:p w14:paraId="7C21ABEB" w14:textId="77777777" w:rsidR="009A6D87" w:rsidRPr="009A6D87" w:rsidRDefault="009A6D87" w:rsidP="009A6D87">
            <w:pPr>
              <w:pStyle w:val="BodyText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Hilfsmittel</w:t>
            </w:r>
          </w:p>
        </w:tc>
        <w:tc>
          <w:tcPr>
            <w:tcW w:w="3744" w:type="dxa"/>
          </w:tcPr>
          <w:p w14:paraId="32CD463D" w14:textId="77777777" w:rsidR="009A6D87" w:rsidRPr="009A6D87" w:rsidRDefault="009A6D87" w:rsidP="009A6D87">
            <w:pPr>
              <w:pStyle w:val="BodyText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Verwendungszweck</w:t>
            </w:r>
          </w:p>
        </w:tc>
        <w:tc>
          <w:tcPr>
            <w:tcW w:w="3744" w:type="dxa"/>
          </w:tcPr>
          <w:p w14:paraId="080C7359" w14:textId="77777777" w:rsidR="009A6D87" w:rsidRPr="009A6D87" w:rsidRDefault="009A6D87" w:rsidP="009A6D87">
            <w:pPr>
              <w:pStyle w:val="BodyText"/>
              <w:rPr>
                <w:b/>
                <w:bCs/>
                <w:sz w:val="16"/>
                <w:szCs w:val="16"/>
              </w:rPr>
            </w:pPr>
            <w:r w:rsidRPr="009A6D87">
              <w:rPr>
                <w:b/>
                <w:bCs/>
                <w:sz w:val="16"/>
                <w:szCs w:val="16"/>
              </w:rPr>
              <w:t>Textstelle</w:t>
            </w:r>
          </w:p>
        </w:tc>
      </w:tr>
      <w:tr w:rsidR="009A6D87" w:rsidRPr="00FD6822" w14:paraId="0F518DEA" w14:textId="77777777" w:rsidTr="00FD6822">
        <w:tc>
          <w:tcPr>
            <w:tcW w:w="1015" w:type="dxa"/>
          </w:tcPr>
          <w:p w14:paraId="1E45E229" w14:textId="77777777" w:rsidR="009A6D87" w:rsidRPr="00FD6822" w:rsidRDefault="009A6D87" w:rsidP="009A6D87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7A020B78" w14:textId="77777777" w:rsidR="009A6D87" w:rsidRPr="00FD6822" w:rsidRDefault="009A6D87" w:rsidP="009A6D87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3744" w:type="dxa"/>
          </w:tcPr>
          <w:p w14:paraId="3B7EECDC" w14:textId="77777777" w:rsidR="009A6D87" w:rsidRPr="00FD6822" w:rsidRDefault="009A6D87" w:rsidP="009A6D87">
            <w:pPr>
              <w:pStyle w:val="BodyText"/>
              <w:rPr>
                <w:sz w:val="16"/>
                <w:szCs w:val="16"/>
              </w:rPr>
            </w:pPr>
          </w:p>
        </w:tc>
      </w:tr>
    </w:tbl>
    <w:p w14:paraId="46BE0341" w14:textId="77777777" w:rsidR="00A566CE" w:rsidRDefault="00A566CE" w:rsidP="00A566CE">
      <w:pPr>
        <w:pStyle w:val="BodyText"/>
      </w:pPr>
    </w:p>
    <w:p w14:paraId="028FA5C4" w14:textId="77777777" w:rsidR="00FF4E49" w:rsidRDefault="00FF4E49" w:rsidP="00A566CE">
      <w:pPr>
        <w:pStyle w:val="BodyText"/>
      </w:pPr>
    </w:p>
    <w:p w14:paraId="5BD6F8D0" w14:textId="77777777" w:rsidR="005608DE" w:rsidRDefault="005608DE">
      <w:pPr>
        <w:pStyle w:val="BodyText"/>
        <w:sectPr w:rsidR="005608DE">
          <w:pgSz w:w="11906" w:h="16838" w:code="9"/>
          <w:pgMar w:top="1418" w:right="1418" w:bottom="1418" w:left="1985" w:header="709" w:footer="709" w:gutter="0"/>
          <w:cols w:space="708"/>
          <w:titlePg/>
          <w:docGrid w:linePitch="360"/>
        </w:sectPr>
      </w:pPr>
    </w:p>
    <w:p w14:paraId="61142EA3" w14:textId="77777777" w:rsidR="005608DE" w:rsidRDefault="005F0B45">
      <w:pPr>
        <w:pStyle w:val="Heading1"/>
      </w:pPr>
      <w:bookmarkStart w:id="21" w:name="_Toc316629727"/>
      <w:bookmarkStart w:id="22" w:name="_Toc172211695"/>
      <w:r>
        <w:lastRenderedPageBreak/>
        <w:t>Anhang</w:t>
      </w:r>
      <w:bookmarkEnd w:id="21"/>
      <w:bookmarkEnd w:id="22"/>
    </w:p>
    <w:p w14:paraId="5E4E0359" w14:textId="77777777" w:rsidR="005608DE" w:rsidRDefault="005F0B45">
      <w:pPr>
        <w:pStyle w:val="Heading2"/>
      </w:pPr>
      <w:bookmarkStart w:id="23" w:name="_Toc316629728"/>
      <w:bookmarkStart w:id="24" w:name="_Toc172211696"/>
      <w:r>
        <w:t>Diverse Anhänge</w:t>
      </w:r>
      <w:bookmarkEnd w:id="23"/>
      <w:bookmarkEnd w:id="24"/>
      <w:r w:rsidR="0053698D">
        <w:t xml:space="preserve"> – jede</w:t>
      </w:r>
      <w:r w:rsidR="0089576E">
        <w:t>s</w:t>
      </w:r>
      <w:r w:rsidR="0053698D">
        <w:t xml:space="preserve"> </w:t>
      </w:r>
      <w:proofErr w:type="spellStart"/>
      <w:r w:rsidR="0053698D">
        <w:t>Anhang</w:t>
      </w:r>
      <w:r w:rsidR="0089576E">
        <w:t>skapitel</w:t>
      </w:r>
      <w:proofErr w:type="spellEnd"/>
      <w:r w:rsidR="0053698D">
        <w:t xml:space="preserve"> beginnt auf einer neuen Seite</w:t>
      </w:r>
    </w:p>
    <w:p w14:paraId="71E348E4" w14:textId="77777777" w:rsidR="005608DE" w:rsidRDefault="005608DE">
      <w:pPr>
        <w:pStyle w:val="BodyText"/>
      </w:pPr>
    </w:p>
    <w:p w14:paraId="377051AF" w14:textId="77777777" w:rsidR="005608DE" w:rsidRDefault="005F0B45">
      <w:pPr>
        <w:pStyle w:val="Heading2"/>
      </w:pPr>
      <w:bookmarkStart w:id="25" w:name="_Toc316629729"/>
      <w:bookmarkStart w:id="26" w:name="_Toc172211697"/>
      <w:r>
        <w:t>Aufstellung der individuellen Verantwortung</w:t>
      </w:r>
      <w:bookmarkEnd w:id="25"/>
      <w:r w:rsidR="00BC32AE">
        <w:t xml:space="preserve"> </w:t>
      </w:r>
      <w:r w:rsidR="00BC32AE" w:rsidRPr="00BC32AE">
        <w:rPr>
          <w:bCs w:val="0"/>
          <w:i/>
          <w:iCs w:val="0"/>
        </w:rPr>
        <w:t>(</w:t>
      </w:r>
      <w:r w:rsidR="00532966">
        <w:rPr>
          <w:bCs w:val="0"/>
          <w:i/>
          <w:iCs w:val="0"/>
        </w:rPr>
        <w:t>bei</w:t>
      </w:r>
      <w:r w:rsidR="00BC32AE" w:rsidRPr="00BC32AE">
        <w:rPr>
          <w:bCs w:val="0"/>
          <w:i/>
          <w:iCs w:val="0"/>
        </w:rPr>
        <w:t xml:space="preserve"> </w:t>
      </w:r>
      <w:r w:rsidR="00160E64">
        <w:rPr>
          <w:bCs w:val="0"/>
          <w:i/>
          <w:iCs w:val="0"/>
        </w:rPr>
        <w:t>Gruppenarbeit</w:t>
      </w:r>
      <w:r w:rsidR="00764E40">
        <w:rPr>
          <w:bCs w:val="0"/>
          <w:i/>
          <w:iCs w:val="0"/>
        </w:rPr>
        <w:t xml:space="preserve">, wenn dies </w:t>
      </w:r>
      <w:r w:rsidR="00CE1772">
        <w:rPr>
          <w:bCs w:val="0"/>
          <w:i/>
          <w:iCs w:val="0"/>
        </w:rPr>
        <w:t xml:space="preserve">im Auftrag </w:t>
      </w:r>
      <w:r w:rsidR="00764E40">
        <w:rPr>
          <w:bCs w:val="0"/>
          <w:i/>
          <w:iCs w:val="0"/>
        </w:rPr>
        <w:t>gefordert wird</w:t>
      </w:r>
      <w:r w:rsidR="00BC32AE" w:rsidRPr="00BC32AE">
        <w:rPr>
          <w:bCs w:val="0"/>
          <w:i/>
          <w:iCs w:val="0"/>
        </w:rPr>
        <w:t>)</w:t>
      </w:r>
      <w:bookmarkEnd w:id="26"/>
    </w:p>
    <w:p w14:paraId="6AFA6DFB" w14:textId="77777777" w:rsidR="005608DE" w:rsidRDefault="004D3917">
      <w:pPr>
        <w:pStyle w:val="BodyText"/>
      </w:pPr>
      <w:r>
        <w:t>Bitte stellen Sie die individuelle Verantwortung pro Stud</w:t>
      </w:r>
      <w:r w:rsidR="00357EDC">
        <w:t>ierende</w:t>
      </w:r>
      <w:r>
        <w:t xml:space="preserve"> </w:t>
      </w:r>
      <w:r w:rsidR="00A82361">
        <w:t xml:space="preserve">tabellarisch dar. </w:t>
      </w:r>
    </w:p>
    <w:tbl>
      <w:tblPr>
        <w:tblStyle w:val="TableGrid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544"/>
        <w:gridCol w:w="4961"/>
      </w:tblGrid>
      <w:tr w:rsidR="003A21C8" w:rsidRPr="009A6D87" w14:paraId="456D7BCA" w14:textId="77777777" w:rsidTr="003A21C8">
        <w:tc>
          <w:tcPr>
            <w:tcW w:w="3544" w:type="dxa"/>
          </w:tcPr>
          <w:p w14:paraId="245A13FF" w14:textId="77777777" w:rsidR="003A21C8" w:rsidRPr="009A6D87" w:rsidRDefault="003A21C8">
            <w:pPr>
              <w:pStyle w:val="BodyTex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Name</w:t>
            </w:r>
            <w:r w:rsidR="0073536F">
              <w:rPr>
                <w:b/>
                <w:bCs/>
                <w:sz w:val="16"/>
                <w:szCs w:val="16"/>
              </w:rPr>
              <w:t>(n)</w:t>
            </w:r>
          </w:p>
        </w:tc>
        <w:tc>
          <w:tcPr>
            <w:tcW w:w="4961" w:type="dxa"/>
          </w:tcPr>
          <w:p w14:paraId="2EBDE100" w14:textId="77777777" w:rsidR="003A21C8" w:rsidRPr="009A6D87" w:rsidRDefault="003A21C8">
            <w:pPr>
              <w:pStyle w:val="BodyTex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Kapitel / Abschnitt</w:t>
            </w:r>
          </w:p>
        </w:tc>
      </w:tr>
      <w:tr w:rsidR="003A21C8" w:rsidRPr="00FD6822" w14:paraId="0FC10C9B" w14:textId="77777777" w:rsidTr="003A21C8">
        <w:tc>
          <w:tcPr>
            <w:tcW w:w="3544" w:type="dxa"/>
          </w:tcPr>
          <w:p w14:paraId="1432D678" w14:textId="77777777" w:rsidR="003A21C8" w:rsidRPr="00FD6822" w:rsidRDefault="003A21C8">
            <w:pPr>
              <w:pStyle w:val="BodyText"/>
              <w:rPr>
                <w:sz w:val="16"/>
                <w:szCs w:val="16"/>
              </w:rPr>
            </w:pPr>
          </w:p>
        </w:tc>
        <w:tc>
          <w:tcPr>
            <w:tcW w:w="4961" w:type="dxa"/>
          </w:tcPr>
          <w:p w14:paraId="7D5A6426" w14:textId="77777777" w:rsidR="003A21C8" w:rsidRPr="00FD6822" w:rsidRDefault="003A21C8">
            <w:pPr>
              <w:pStyle w:val="BodyText"/>
              <w:rPr>
                <w:sz w:val="16"/>
                <w:szCs w:val="16"/>
              </w:rPr>
            </w:pPr>
          </w:p>
        </w:tc>
      </w:tr>
    </w:tbl>
    <w:p w14:paraId="7C0D4117" w14:textId="77777777" w:rsidR="00B75B01" w:rsidRDefault="00B75B01">
      <w:pPr>
        <w:pStyle w:val="BodyText"/>
      </w:pPr>
    </w:p>
    <w:p w14:paraId="238704B2" w14:textId="77777777" w:rsidR="00212658" w:rsidRDefault="00212658">
      <w:pPr>
        <w:spacing w:line="240" w:lineRule="auto"/>
      </w:pPr>
      <w:r>
        <w:br w:type="page"/>
      </w:r>
    </w:p>
    <w:p w14:paraId="0DCBE587" w14:textId="77777777" w:rsidR="005608DE" w:rsidRDefault="000E2639" w:rsidP="00212658">
      <w:pPr>
        <w:pStyle w:val="Heading2"/>
        <w:tabs>
          <w:tab w:val="clear" w:pos="902"/>
          <w:tab w:val="num" w:pos="900"/>
        </w:tabs>
      </w:pPr>
      <w:bookmarkStart w:id="27" w:name="_Toc172211698"/>
      <w:r>
        <w:lastRenderedPageBreak/>
        <w:t>Eigenständigkeit</w:t>
      </w:r>
      <w:r w:rsidR="00212658">
        <w:t>serklärung</w:t>
      </w:r>
      <w:bookmarkEnd w:id="27"/>
    </w:p>
    <w:p w14:paraId="62311CBF" w14:textId="77777777" w:rsidR="0021265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1128A7C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Ich erkläre hiermit, </w:t>
      </w:r>
    </w:p>
    <w:p w14:paraId="5FB92F58" w14:textId="77777777" w:rsidR="005517CD" w:rsidRDefault="005517CD" w:rsidP="005517CD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die Richtlinie über den Umgang mit Plagiaten der Berner Fachhochschule bekannt ist</w:t>
      </w:r>
      <w:r w:rsidR="000663D5">
        <w:rPr>
          <w:rFonts w:cs="Arial"/>
          <w:szCs w:val="22"/>
        </w:rPr>
        <w:t>,</w:t>
      </w:r>
    </w:p>
    <w:p w14:paraId="5E5A29B2" w14:textId="77777777" w:rsidR="00203D94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dass ich sämtliche Quellen, wörtlich oder sinngemäss übernommene Texte, Grafiken und/oder Gedanken als solche kenntlich gemacht und sie gemäss dem „Leitfaden für schriftliche Arbeiten im </w:t>
      </w:r>
      <w:r>
        <w:rPr>
          <w:rFonts w:cs="Arial"/>
          <w:szCs w:val="22"/>
        </w:rPr>
        <w:t>Departement</w:t>
      </w:r>
      <w:r w:rsidRPr="00AE2DB8">
        <w:rPr>
          <w:rFonts w:cs="Arial"/>
          <w:szCs w:val="22"/>
        </w:rPr>
        <w:t xml:space="preserve"> Gesundheit“ zitiert habe</w:t>
      </w:r>
      <w:r w:rsidR="000663D5">
        <w:rPr>
          <w:rFonts w:cs="Arial"/>
          <w:szCs w:val="22"/>
        </w:rPr>
        <w:t>,</w:t>
      </w:r>
    </w:p>
    <w:p w14:paraId="43FE6CA1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 vorliegende Arbeit selbständig und ohne Anwendung anderer als der angegebenen Quellen und Hilfsmittel verfasst habe</w:t>
      </w:r>
      <w:r w:rsidR="000663D5">
        <w:rPr>
          <w:rFonts w:cs="Arial"/>
          <w:szCs w:val="22"/>
        </w:rPr>
        <w:t>,</w:t>
      </w:r>
    </w:p>
    <w:p w14:paraId="129A2399" w14:textId="77777777" w:rsidR="00203D94" w:rsidRPr="00AE2DB8" w:rsidRDefault="00203D94" w:rsidP="00203D94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>
        <w:rPr>
          <w:rFonts w:cs="Arial"/>
          <w:szCs w:val="22"/>
        </w:rPr>
        <w:t>dass ich Hilfsmittel vollständig angegeben habe</w:t>
      </w:r>
      <w:r w:rsidR="000663D5">
        <w:rPr>
          <w:rFonts w:cs="Arial"/>
          <w:szCs w:val="22"/>
        </w:rPr>
        <w:t>,</w:t>
      </w:r>
    </w:p>
    <w:p w14:paraId="3E546685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ich diese Arbeit oder Teile davon nicht bereits in gleicher oder ähnlicher Form an einer anderen Bildungsinstitution eingereicht habe</w:t>
      </w:r>
      <w:r w:rsidR="000663D5">
        <w:rPr>
          <w:rFonts w:cs="Arial"/>
          <w:szCs w:val="22"/>
        </w:rPr>
        <w:t>,</w:t>
      </w:r>
    </w:p>
    <w:p w14:paraId="46EDD029" w14:textId="77777777" w:rsidR="00212658" w:rsidRPr="00AE2DB8" w:rsidRDefault="00212658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AE2DB8">
        <w:rPr>
          <w:rFonts w:cs="Arial"/>
          <w:szCs w:val="22"/>
        </w:rPr>
        <w:t>dass mir bekannt ist, dass ein Plagiat ein schweres akademisches Fehlverhalten darstellt und entsprechend sanktioniert wird</w:t>
      </w:r>
      <w:r w:rsidR="000663D5">
        <w:rPr>
          <w:rFonts w:cs="Arial"/>
          <w:szCs w:val="22"/>
        </w:rPr>
        <w:t>,</w:t>
      </w:r>
    </w:p>
    <w:p w14:paraId="2C57988D" w14:textId="77777777" w:rsidR="00163140" w:rsidRPr="00AE2DB8" w:rsidRDefault="00163140" w:rsidP="00212658">
      <w:pPr>
        <w:numPr>
          <w:ilvl w:val="0"/>
          <w:numId w:val="32"/>
        </w:numPr>
        <w:tabs>
          <w:tab w:val="left" w:pos="3465"/>
        </w:tabs>
        <w:spacing w:after="240" w:line="244" w:lineRule="atLeast"/>
        <w:ind w:left="714" w:hanging="357"/>
        <w:rPr>
          <w:rFonts w:cs="Arial"/>
          <w:szCs w:val="22"/>
        </w:rPr>
      </w:pPr>
      <w:r w:rsidRPr="00163140">
        <w:rPr>
          <w:rFonts w:cs="Arial"/>
          <w:szCs w:val="22"/>
        </w:rPr>
        <w:t>dass mir bekannt ist, dass bei Gruppenarbeiten die Verfasserinnen und Verfasser gemeinsam für den gesamten Inhalt der schriftlichen Arbeit bürgen.</w:t>
      </w:r>
    </w:p>
    <w:p w14:paraId="37842307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63409A29" w14:textId="77777777" w:rsidR="00212658" w:rsidRPr="00AE2DB8" w:rsidRDefault="00212658" w:rsidP="00212658">
      <w:pPr>
        <w:tabs>
          <w:tab w:val="left" w:pos="3465"/>
        </w:tabs>
        <w:rPr>
          <w:rFonts w:cs="Arial"/>
          <w:szCs w:val="22"/>
        </w:rPr>
      </w:pPr>
    </w:p>
    <w:p w14:paraId="4066EFD6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>
        <w:rPr>
          <w:rFonts w:cs="Arial"/>
          <w:szCs w:val="22"/>
        </w:rPr>
        <w:t xml:space="preserve">Titel der Arbeit </w:t>
      </w:r>
      <w:r>
        <w:rPr>
          <w:rFonts w:cs="Arial"/>
          <w:szCs w:val="22"/>
        </w:rPr>
        <w:tab/>
        <w:t>…………………………………………………………………………...</w:t>
      </w:r>
    </w:p>
    <w:p w14:paraId="480BAF85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  <w:lang w:eastAsia="de-CH"/>
        </w:rPr>
      </w:pPr>
    </w:p>
    <w:p w14:paraId="035965C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E25171">
        <w:rPr>
          <w:rFonts w:cs="Arial"/>
          <w:szCs w:val="22"/>
        </w:rPr>
        <w:t>1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17A30CD7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653063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C6FC02D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362C48C1" w14:textId="77777777" w:rsidR="00212658" w:rsidRPr="00AE2DB8" w:rsidRDefault="00212658" w:rsidP="00212658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5BEFD5C0" w14:textId="77777777" w:rsidR="00212658" w:rsidRDefault="00212658" w:rsidP="00212658">
      <w:pPr>
        <w:widowControl w:val="0"/>
        <w:spacing w:line="280" w:lineRule="atLeast"/>
        <w:rPr>
          <w:rFonts w:cs="Arial"/>
          <w:szCs w:val="22"/>
        </w:rPr>
      </w:pPr>
    </w:p>
    <w:p w14:paraId="1AE80516" w14:textId="77777777" w:rsidR="00A76CF2" w:rsidRPr="00AE2DB8" w:rsidRDefault="00A76CF2" w:rsidP="00212658">
      <w:pPr>
        <w:widowControl w:val="0"/>
        <w:spacing w:line="280" w:lineRule="atLeast"/>
        <w:rPr>
          <w:rFonts w:cs="Arial"/>
          <w:szCs w:val="22"/>
        </w:rPr>
      </w:pPr>
    </w:p>
    <w:p w14:paraId="5217EAC4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Name, Vorname </w:t>
      </w:r>
      <w:r w:rsidR="00F65E09">
        <w:rPr>
          <w:rFonts w:cs="Arial"/>
          <w:szCs w:val="22"/>
        </w:rPr>
        <w:t>2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A964FD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>Matrikelnummer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738302B6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Ort, Datum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040C051E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</w:p>
    <w:p w14:paraId="5C2D1342" w14:textId="77777777" w:rsidR="00FD71AF" w:rsidRPr="00AE2DB8" w:rsidRDefault="00FD71AF" w:rsidP="00FD71AF">
      <w:pPr>
        <w:widowControl w:val="0"/>
        <w:tabs>
          <w:tab w:val="left" w:pos="2127"/>
          <w:tab w:val="left" w:leader="dot" w:pos="8222"/>
        </w:tabs>
        <w:spacing w:line="280" w:lineRule="atLeast"/>
        <w:rPr>
          <w:rFonts w:cs="Arial"/>
          <w:szCs w:val="22"/>
        </w:rPr>
      </w:pPr>
      <w:r w:rsidRPr="00AE2DB8">
        <w:rPr>
          <w:rFonts w:cs="Arial"/>
          <w:szCs w:val="22"/>
        </w:rPr>
        <w:t xml:space="preserve">Unterschrift </w:t>
      </w:r>
      <w:r w:rsidRPr="00AE2DB8">
        <w:rPr>
          <w:rFonts w:cs="Arial"/>
          <w:szCs w:val="22"/>
        </w:rPr>
        <w:tab/>
      </w:r>
      <w:r>
        <w:rPr>
          <w:rFonts w:cs="Arial"/>
          <w:szCs w:val="22"/>
        </w:rPr>
        <w:t>…………………………………………………………………………...</w:t>
      </w:r>
    </w:p>
    <w:p w14:paraId="4848B021" w14:textId="77777777" w:rsidR="00212658" w:rsidRPr="00212658" w:rsidRDefault="00212658" w:rsidP="00212658">
      <w:pPr>
        <w:pStyle w:val="BodyText"/>
      </w:pPr>
    </w:p>
    <w:sectPr w:rsidR="00212658" w:rsidRPr="00212658"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3807" w14:textId="77777777" w:rsidR="006049F4" w:rsidRDefault="006049F4">
      <w:pPr>
        <w:spacing w:line="240" w:lineRule="auto"/>
      </w:pPr>
      <w:r>
        <w:separator/>
      </w:r>
    </w:p>
  </w:endnote>
  <w:endnote w:type="continuationSeparator" w:id="0">
    <w:p w14:paraId="26592047" w14:textId="77777777" w:rsidR="006049F4" w:rsidRDefault="006049F4">
      <w:pPr>
        <w:spacing w:line="240" w:lineRule="auto"/>
      </w:pPr>
      <w:r>
        <w:continuationSeparator/>
      </w:r>
    </w:p>
  </w:endnote>
  <w:endnote w:type="continuationNotice" w:id="1">
    <w:p w14:paraId="322CE2B4" w14:textId="77777777" w:rsidR="006049F4" w:rsidRDefault="006049F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Neue LT 45 Light">
    <w:charset w:val="00"/>
    <w:family w:val="swiss"/>
    <w:pitch w:val="variable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51B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10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017A" w14:textId="77777777" w:rsidR="005608DE" w:rsidRDefault="005F0B45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91B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F2172" w14:textId="77777777" w:rsidR="006049F4" w:rsidRDefault="006049F4">
      <w:pPr>
        <w:spacing w:line="240" w:lineRule="auto"/>
      </w:pPr>
      <w:r>
        <w:separator/>
      </w:r>
    </w:p>
  </w:footnote>
  <w:footnote w:type="continuationSeparator" w:id="0">
    <w:p w14:paraId="6350FFA5" w14:textId="77777777" w:rsidR="006049F4" w:rsidRDefault="006049F4">
      <w:pPr>
        <w:spacing w:line="240" w:lineRule="auto"/>
      </w:pPr>
      <w:r>
        <w:continuationSeparator/>
      </w:r>
    </w:p>
  </w:footnote>
  <w:footnote w:type="continuationNotice" w:id="1">
    <w:p w14:paraId="1555DE96" w14:textId="77777777" w:rsidR="006049F4" w:rsidRDefault="006049F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E32EE" w14:textId="77777777" w:rsidR="005608DE" w:rsidRDefault="005F0B45" w:rsidP="001D21D0">
    <w:pPr>
      <w:pStyle w:val="Header"/>
      <w:rPr>
        <w:lang w:val="de-CH"/>
      </w:rPr>
    </w:pPr>
    <w:r w:rsidRPr="001D21D0">
      <w:t>Kurztitel</w:t>
    </w:r>
    <w:r>
      <w:rPr>
        <w:lang w:val="de-CH"/>
      </w:rPr>
      <w:t xml:space="preserve"> der Arbeit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FBB1" w14:textId="77777777" w:rsidR="005608DE" w:rsidRDefault="005F0B45">
    <w:pPr>
      <w:pStyle w:val="Header"/>
    </w:pPr>
    <w:r>
      <w:t>Kurztitel der Arbeit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E24D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D841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46A91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809B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BE08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1B2C7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6CC94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72B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362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6EC582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1A24212"/>
    <w:multiLevelType w:val="multilevel"/>
    <w:tmpl w:val="84AA0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B271A2E"/>
    <w:multiLevelType w:val="hybridMultilevel"/>
    <w:tmpl w:val="152CAD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C73C0"/>
    <w:multiLevelType w:val="hybridMultilevel"/>
    <w:tmpl w:val="D618CDEE"/>
    <w:lvl w:ilvl="0" w:tplc="0E86805C">
      <w:start w:val="1"/>
      <w:numFmt w:val="bullet"/>
      <w:lvlText w:val="-"/>
      <w:lvlJc w:val="left"/>
      <w:pPr>
        <w:ind w:left="720" w:hanging="360"/>
      </w:pPr>
      <w:rPr>
        <w:rFonts w:ascii="HelveticaNeue LT 45 Light" w:hAnsi="HelveticaNeue LT 45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BE0E36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96B2C7D"/>
    <w:multiLevelType w:val="hybridMultilevel"/>
    <w:tmpl w:val="E8FA4EA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EE5372A"/>
    <w:multiLevelType w:val="hybridMultilevel"/>
    <w:tmpl w:val="FC76D14A"/>
    <w:lvl w:ilvl="0" w:tplc="EF7E7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CA0A27"/>
    <w:multiLevelType w:val="hybridMultilevel"/>
    <w:tmpl w:val="513CFEF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11C4952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C6232FE"/>
    <w:multiLevelType w:val="multilevel"/>
    <w:tmpl w:val="0F2C7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0B77466"/>
    <w:multiLevelType w:val="multilevel"/>
    <w:tmpl w:val="6BDA2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59B70842"/>
    <w:multiLevelType w:val="hybridMultilevel"/>
    <w:tmpl w:val="FC1675C4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5A679C"/>
    <w:multiLevelType w:val="hybridMultilevel"/>
    <w:tmpl w:val="0F2C72F4"/>
    <w:lvl w:ilvl="0" w:tplc="CD48C4E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C0E5936"/>
    <w:multiLevelType w:val="hybridMultilevel"/>
    <w:tmpl w:val="6BB2FC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A08EB"/>
    <w:multiLevelType w:val="multilevel"/>
    <w:tmpl w:val="CB561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1013A41"/>
    <w:multiLevelType w:val="multilevel"/>
    <w:tmpl w:val="513CF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669298B"/>
    <w:multiLevelType w:val="multilevel"/>
    <w:tmpl w:val="ECBEE8D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845"/>
        </w:tabs>
        <w:ind w:left="2845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6C449A5"/>
    <w:multiLevelType w:val="multilevel"/>
    <w:tmpl w:val="93DAA5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D6D45D3"/>
    <w:multiLevelType w:val="hybridMultilevel"/>
    <w:tmpl w:val="D18A5B84"/>
    <w:lvl w:ilvl="0" w:tplc="088E83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655E1"/>
    <w:multiLevelType w:val="hybridMultilevel"/>
    <w:tmpl w:val="BAE68A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F7778"/>
    <w:multiLevelType w:val="hybridMultilevel"/>
    <w:tmpl w:val="CB561B7E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95717807">
    <w:abstractNumId w:val="17"/>
  </w:num>
  <w:num w:numId="2" w16cid:durableId="1343706689">
    <w:abstractNumId w:val="13"/>
  </w:num>
  <w:num w:numId="3" w16cid:durableId="1925214819">
    <w:abstractNumId w:val="26"/>
  </w:num>
  <w:num w:numId="4" w16cid:durableId="2000570548">
    <w:abstractNumId w:val="29"/>
  </w:num>
  <w:num w:numId="5" w16cid:durableId="1577015229">
    <w:abstractNumId w:val="14"/>
  </w:num>
  <w:num w:numId="6" w16cid:durableId="747113050">
    <w:abstractNumId w:val="23"/>
  </w:num>
  <w:num w:numId="7" w16cid:durableId="48000012">
    <w:abstractNumId w:val="16"/>
  </w:num>
  <w:num w:numId="8" w16cid:durableId="1537741822">
    <w:abstractNumId w:val="24"/>
  </w:num>
  <w:num w:numId="9" w16cid:durableId="796068940">
    <w:abstractNumId w:val="15"/>
  </w:num>
  <w:num w:numId="10" w16cid:durableId="255672439">
    <w:abstractNumId w:val="19"/>
  </w:num>
  <w:num w:numId="11" w16cid:durableId="2023117753">
    <w:abstractNumId w:val="21"/>
  </w:num>
  <w:num w:numId="12" w16cid:durableId="2049597654">
    <w:abstractNumId w:val="10"/>
  </w:num>
  <w:num w:numId="13" w16cid:durableId="13415886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726911">
    <w:abstractNumId w:val="18"/>
  </w:num>
  <w:num w:numId="15" w16cid:durableId="1950966277">
    <w:abstractNumId w:val="25"/>
  </w:num>
  <w:num w:numId="16" w16cid:durableId="21593760">
    <w:abstractNumId w:val="20"/>
  </w:num>
  <w:num w:numId="17" w16cid:durableId="1247113342">
    <w:abstractNumId w:val="9"/>
  </w:num>
  <w:num w:numId="18" w16cid:durableId="885139729">
    <w:abstractNumId w:val="7"/>
  </w:num>
  <w:num w:numId="19" w16cid:durableId="1174951519">
    <w:abstractNumId w:val="6"/>
  </w:num>
  <w:num w:numId="20" w16cid:durableId="257641147">
    <w:abstractNumId w:val="5"/>
  </w:num>
  <w:num w:numId="21" w16cid:durableId="1513108381">
    <w:abstractNumId w:val="4"/>
  </w:num>
  <w:num w:numId="22" w16cid:durableId="881870243">
    <w:abstractNumId w:val="8"/>
  </w:num>
  <w:num w:numId="23" w16cid:durableId="1482113028">
    <w:abstractNumId w:val="3"/>
  </w:num>
  <w:num w:numId="24" w16cid:durableId="1843661803">
    <w:abstractNumId w:val="2"/>
  </w:num>
  <w:num w:numId="25" w16cid:durableId="1221289575">
    <w:abstractNumId w:val="1"/>
  </w:num>
  <w:num w:numId="26" w16cid:durableId="1690109266">
    <w:abstractNumId w:val="0"/>
  </w:num>
  <w:num w:numId="27" w16cid:durableId="1358694434">
    <w:abstractNumId w:val="11"/>
  </w:num>
  <w:num w:numId="28" w16cid:durableId="1926717635">
    <w:abstractNumId w:val="12"/>
  </w:num>
  <w:num w:numId="29" w16cid:durableId="1018656658">
    <w:abstractNumId w:val="22"/>
  </w:num>
  <w:num w:numId="30" w16cid:durableId="1435444410">
    <w:abstractNumId w:val="28"/>
  </w:num>
  <w:num w:numId="31" w16cid:durableId="974066181">
    <w:abstractNumId w:val="25"/>
  </w:num>
  <w:num w:numId="32" w16cid:durableId="7969912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36"/>
    <w:rsid w:val="00001B14"/>
    <w:rsid w:val="000069FB"/>
    <w:rsid w:val="00017FE5"/>
    <w:rsid w:val="000267FA"/>
    <w:rsid w:val="00030FBB"/>
    <w:rsid w:val="000357FF"/>
    <w:rsid w:val="000445BA"/>
    <w:rsid w:val="000663D5"/>
    <w:rsid w:val="000A629A"/>
    <w:rsid w:val="000A74B9"/>
    <w:rsid w:val="000B0CB7"/>
    <w:rsid w:val="000B5DF8"/>
    <w:rsid w:val="000E2639"/>
    <w:rsid w:val="000E7011"/>
    <w:rsid w:val="0010405D"/>
    <w:rsid w:val="001056C5"/>
    <w:rsid w:val="00137594"/>
    <w:rsid w:val="001542E8"/>
    <w:rsid w:val="00160E64"/>
    <w:rsid w:val="001617A2"/>
    <w:rsid w:val="00163140"/>
    <w:rsid w:val="00191B6A"/>
    <w:rsid w:val="001C4DA7"/>
    <w:rsid w:val="001D21D0"/>
    <w:rsid w:val="001E40E8"/>
    <w:rsid w:val="001E6E1B"/>
    <w:rsid w:val="00203D94"/>
    <w:rsid w:val="00212658"/>
    <w:rsid w:val="002134B4"/>
    <w:rsid w:val="00221428"/>
    <w:rsid w:val="002250A1"/>
    <w:rsid w:val="00231D96"/>
    <w:rsid w:val="00234CDD"/>
    <w:rsid w:val="002453E1"/>
    <w:rsid w:val="002645BB"/>
    <w:rsid w:val="00291A87"/>
    <w:rsid w:val="002A50CD"/>
    <w:rsid w:val="002F2F57"/>
    <w:rsid w:val="002F3E3D"/>
    <w:rsid w:val="00302655"/>
    <w:rsid w:val="00306DD1"/>
    <w:rsid w:val="00320CD4"/>
    <w:rsid w:val="00336A23"/>
    <w:rsid w:val="00340CDD"/>
    <w:rsid w:val="00346EF6"/>
    <w:rsid w:val="00357EDC"/>
    <w:rsid w:val="00360A89"/>
    <w:rsid w:val="003873D5"/>
    <w:rsid w:val="003A1D22"/>
    <w:rsid w:val="003A21C8"/>
    <w:rsid w:val="003A45A9"/>
    <w:rsid w:val="003B5FF8"/>
    <w:rsid w:val="003D1077"/>
    <w:rsid w:val="003E02AD"/>
    <w:rsid w:val="003F00D3"/>
    <w:rsid w:val="00433AAF"/>
    <w:rsid w:val="00457DA6"/>
    <w:rsid w:val="00462F7A"/>
    <w:rsid w:val="004670B5"/>
    <w:rsid w:val="004915B6"/>
    <w:rsid w:val="004B0F01"/>
    <w:rsid w:val="004B6918"/>
    <w:rsid w:val="004C151A"/>
    <w:rsid w:val="004C1894"/>
    <w:rsid w:val="004C700F"/>
    <w:rsid w:val="004D3917"/>
    <w:rsid w:val="004D6260"/>
    <w:rsid w:val="004D6935"/>
    <w:rsid w:val="00517CE7"/>
    <w:rsid w:val="00520D17"/>
    <w:rsid w:val="00523747"/>
    <w:rsid w:val="00532966"/>
    <w:rsid w:val="0053698D"/>
    <w:rsid w:val="00542509"/>
    <w:rsid w:val="005517CD"/>
    <w:rsid w:val="005608DE"/>
    <w:rsid w:val="005722D2"/>
    <w:rsid w:val="005774E7"/>
    <w:rsid w:val="00587453"/>
    <w:rsid w:val="0059372C"/>
    <w:rsid w:val="005E3102"/>
    <w:rsid w:val="005F0B45"/>
    <w:rsid w:val="005F2861"/>
    <w:rsid w:val="0060238E"/>
    <w:rsid w:val="006049F4"/>
    <w:rsid w:val="006240EB"/>
    <w:rsid w:val="0062635D"/>
    <w:rsid w:val="006317CB"/>
    <w:rsid w:val="00632171"/>
    <w:rsid w:val="00645ACE"/>
    <w:rsid w:val="00661DC4"/>
    <w:rsid w:val="0067377A"/>
    <w:rsid w:val="006866EA"/>
    <w:rsid w:val="006A7405"/>
    <w:rsid w:val="006B05BE"/>
    <w:rsid w:val="006F4A1D"/>
    <w:rsid w:val="00717E95"/>
    <w:rsid w:val="0073536F"/>
    <w:rsid w:val="00743B7A"/>
    <w:rsid w:val="00764E40"/>
    <w:rsid w:val="00765566"/>
    <w:rsid w:val="00774E95"/>
    <w:rsid w:val="00783B78"/>
    <w:rsid w:val="00794BF1"/>
    <w:rsid w:val="007B0884"/>
    <w:rsid w:val="007B4EBD"/>
    <w:rsid w:val="007F6358"/>
    <w:rsid w:val="00817445"/>
    <w:rsid w:val="008240A0"/>
    <w:rsid w:val="00843966"/>
    <w:rsid w:val="00861164"/>
    <w:rsid w:val="0089576E"/>
    <w:rsid w:val="008A3DF4"/>
    <w:rsid w:val="008A60F2"/>
    <w:rsid w:val="008B7212"/>
    <w:rsid w:val="008E1E0A"/>
    <w:rsid w:val="008E60B5"/>
    <w:rsid w:val="008E66A2"/>
    <w:rsid w:val="008F376C"/>
    <w:rsid w:val="00902A8E"/>
    <w:rsid w:val="00911538"/>
    <w:rsid w:val="009467C8"/>
    <w:rsid w:val="009534DE"/>
    <w:rsid w:val="009664B8"/>
    <w:rsid w:val="00966A1D"/>
    <w:rsid w:val="00973670"/>
    <w:rsid w:val="00974EB7"/>
    <w:rsid w:val="009A2357"/>
    <w:rsid w:val="009A6D87"/>
    <w:rsid w:val="009B2772"/>
    <w:rsid w:val="009B333E"/>
    <w:rsid w:val="009B6557"/>
    <w:rsid w:val="009C76E9"/>
    <w:rsid w:val="009D1B86"/>
    <w:rsid w:val="009E1124"/>
    <w:rsid w:val="009E27AF"/>
    <w:rsid w:val="009E2979"/>
    <w:rsid w:val="009E66F5"/>
    <w:rsid w:val="00A23AE8"/>
    <w:rsid w:val="00A566CE"/>
    <w:rsid w:val="00A76CF2"/>
    <w:rsid w:val="00A82361"/>
    <w:rsid w:val="00AD1276"/>
    <w:rsid w:val="00AE671F"/>
    <w:rsid w:val="00AF0F17"/>
    <w:rsid w:val="00AF1793"/>
    <w:rsid w:val="00B11F82"/>
    <w:rsid w:val="00B14581"/>
    <w:rsid w:val="00B178E8"/>
    <w:rsid w:val="00B2399F"/>
    <w:rsid w:val="00B23B36"/>
    <w:rsid w:val="00B331D9"/>
    <w:rsid w:val="00B374BB"/>
    <w:rsid w:val="00B42873"/>
    <w:rsid w:val="00B75B01"/>
    <w:rsid w:val="00B87D27"/>
    <w:rsid w:val="00BB48BD"/>
    <w:rsid w:val="00BB56E2"/>
    <w:rsid w:val="00BC32AE"/>
    <w:rsid w:val="00BC5D01"/>
    <w:rsid w:val="00BD0A23"/>
    <w:rsid w:val="00BF1674"/>
    <w:rsid w:val="00C072FC"/>
    <w:rsid w:val="00C10B14"/>
    <w:rsid w:val="00C32D9B"/>
    <w:rsid w:val="00C37826"/>
    <w:rsid w:val="00C75FF5"/>
    <w:rsid w:val="00C909AC"/>
    <w:rsid w:val="00C97C61"/>
    <w:rsid w:val="00CA3FBD"/>
    <w:rsid w:val="00CA5A4A"/>
    <w:rsid w:val="00CB7C7D"/>
    <w:rsid w:val="00CC0D9D"/>
    <w:rsid w:val="00CD1F07"/>
    <w:rsid w:val="00CE0A03"/>
    <w:rsid w:val="00CE1772"/>
    <w:rsid w:val="00CF5022"/>
    <w:rsid w:val="00CF56C8"/>
    <w:rsid w:val="00D10376"/>
    <w:rsid w:val="00D134C5"/>
    <w:rsid w:val="00D57BCC"/>
    <w:rsid w:val="00D6371F"/>
    <w:rsid w:val="00D63D5C"/>
    <w:rsid w:val="00D87E42"/>
    <w:rsid w:val="00D91154"/>
    <w:rsid w:val="00D93186"/>
    <w:rsid w:val="00DA417B"/>
    <w:rsid w:val="00DB1121"/>
    <w:rsid w:val="00DB6EB0"/>
    <w:rsid w:val="00DF5AEF"/>
    <w:rsid w:val="00E014F4"/>
    <w:rsid w:val="00E07E6F"/>
    <w:rsid w:val="00E1076D"/>
    <w:rsid w:val="00E25171"/>
    <w:rsid w:val="00E46CEE"/>
    <w:rsid w:val="00E53246"/>
    <w:rsid w:val="00E70E69"/>
    <w:rsid w:val="00E749D6"/>
    <w:rsid w:val="00E830DA"/>
    <w:rsid w:val="00EA401F"/>
    <w:rsid w:val="00EB636C"/>
    <w:rsid w:val="00EC165E"/>
    <w:rsid w:val="00EE392D"/>
    <w:rsid w:val="00EF457C"/>
    <w:rsid w:val="00EF6EAC"/>
    <w:rsid w:val="00F02FD2"/>
    <w:rsid w:val="00F11920"/>
    <w:rsid w:val="00F1280A"/>
    <w:rsid w:val="00F259FC"/>
    <w:rsid w:val="00F34346"/>
    <w:rsid w:val="00F37D81"/>
    <w:rsid w:val="00F5154E"/>
    <w:rsid w:val="00F65E09"/>
    <w:rsid w:val="00F76DC6"/>
    <w:rsid w:val="00F77892"/>
    <w:rsid w:val="00F86CBA"/>
    <w:rsid w:val="00FB25FB"/>
    <w:rsid w:val="00FC1866"/>
    <w:rsid w:val="00FD4117"/>
    <w:rsid w:val="00FD45E6"/>
    <w:rsid w:val="00FD6822"/>
    <w:rsid w:val="00FD71AF"/>
    <w:rsid w:val="00FD7488"/>
    <w:rsid w:val="00FE56F2"/>
    <w:rsid w:val="00FE5745"/>
    <w:rsid w:val="00FF4E49"/>
    <w:rsid w:val="152FB676"/>
    <w:rsid w:val="1E59F822"/>
    <w:rsid w:val="27917DEF"/>
    <w:rsid w:val="4295CEEE"/>
    <w:rsid w:val="6CCC919D"/>
    <w:rsid w:val="7242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44B82"/>
  <w15:docId w15:val="{B7E5B98E-0402-4637-A3F8-5006D0C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4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FF"/>
    <w:pPr>
      <w:spacing w:after="120" w:line="360" w:lineRule="auto"/>
    </w:pPr>
    <w:rPr>
      <w:sz w:val="22"/>
      <w:lang w:val="de-LI" w:eastAsia="de-DE"/>
    </w:rPr>
  </w:style>
  <w:style w:type="paragraph" w:styleId="Heading1">
    <w:name w:val="heading 1"/>
    <w:basedOn w:val="Normal"/>
    <w:next w:val="BodyText"/>
    <w:link w:val="Heading1Char"/>
    <w:qFormat/>
    <w:rsid w:val="00861164"/>
    <w:pPr>
      <w:widowControl w:val="0"/>
      <w:numPr>
        <w:numId w:val="15"/>
      </w:numPr>
      <w:tabs>
        <w:tab w:val="clear" w:pos="432"/>
        <w:tab w:val="left" w:pos="902"/>
      </w:tabs>
      <w:spacing w:before="240"/>
      <w:ind w:left="902" w:hanging="902"/>
      <w:outlineLvl w:val="0"/>
    </w:pPr>
    <w:rPr>
      <w:rFonts w:cs="Arial"/>
      <w:b/>
      <w:bCs/>
      <w:caps/>
      <w:kern w:val="32"/>
      <w:sz w:val="28"/>
      <w:szCs w:val="28"/>
      <w:lang w:val="de-CH"/>
    </w:rPr>
  </w:style>
  <w:style w:type="paragraph" w:styleId="Heading2">
    <w:name w:val="heading 2"/>
    <w:basedOn w:val="BodyText"/>
    <w:next w:val="BodyText"/>
    <w:qFormat/>
    <w:rsid w:val="00861164"/>
    <w:pPr>
      <w:widowControl w:val="0"/>
      <w:numPr>
        <w:ilvl w:val="1"/>
        <w:numId w:val="15"/>
      </w:numPr>
      <w:tabs>
        <w:tab w:val="clear" w:pos="2845"/>
        <w:tab w:val="left" w:pos="902"/>
      </w:tabs>
      <w:spacing w:before="240" w:after="60"/>
      <w:ind w:left="902" w:hanging="902"/>
      <w:outlineLvl w:val="1"/>
    </w:pPr>
    <w:rPr>
      <w:rFonts w:cs="Arial"/>
      <w:bCs/>
      <w:iCs/>
      <w:sz w:val="24"/>
      <w:szCs w:val="28"/>
    </w:rPr>
  </w:style>
  <w:style w:type="paragraph" w:styleId="Heading3">
    <w:name w:val="heading 3"/>
    <w:basedOn w:val="BodyText"/>
    <w:next w:val="BodyText"/>
    <w:qFormat/>
    <w:rsid w:val="00861164"/>
    <w:pPr>
      <w:widowControl w:val="0"/>
      <w:numPr>
        <w:ilvl w:val="2"/>
        <w:numId w:val="15"/>
      </w:numPr>
      <w:tabs>
        <w:tab w:val="clear" w:pos="720"/>
        <w:tab w:val="num" w:pos="900"/>
      </w:tabs>
      <w:spacing w:before="240" w:after="60"/>
      <w:ind w:left="902" w:hanging="902"/>
      <w:outlineLvl w:val="2"/>
    </w:pPr>
    <w:rPr>
      <w:rFonts w:cs="Arial"/>
      <w:bCs/>
      <w:szCs w:val="28"/>
    </w:rPr>
  </w:style>
  <w:style w:type="paragraph" w:styleId="Heading4">
    <w:name w:val="heading 4"/>
    <w:basedOn w:val="Normal"/>
    <w:next w:val="Normal"/>
    <w:pPr>
      <w:keepNext/>
      <w:numPr>
        <w:ilvl w:val="3"/>
        <w:numId w:val="1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1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5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5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pPr>
      <w:numPr>
        <w:ilvl w:val="8"/>
        <w:numId w:val="15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1164"/>
    <w:rPr>
      <w:rFonts w:cs="Arial"/>
      <w:b/>
      <w:bCs/>
      <w:caps/>
      <w:kern w:val="32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D93186"/>
    <w:pPr>
      <w:spacing w:before="200" w:after="160"/>
      <w:ind w:left="862" w:right="862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86"/>
    <w:rPr>
      <w:iCs/>
      <w:color w:val="404040" w:themeColor="text1" w:themeTint="BF"/>
      <w:sz w:val="22"/>
      <w:lang w:val="de-LI" w:eastAsia="de-DE"/>
    </w:rPr>
  </w:style>
  <w:style w:type="paragraph" w:customStyle="1" w:styleId="TBArtderArbeit">
    <w:name w:val="TB_Art_der_Arbeit"/>
    <w:basedOn w:val="Normal"/>
    <w:rsid w:val="0059372C"/>
    <w:rPr>
      <w:b/>
      <w:bCs/>
      <w:lang w:val="de-CH"/>
    </w:rPr>
  </w:style>
  <w:style w:type="paragraph" w:styleId="Header">
    <w:name w:val="header"/>
    <w:basedOn w:val="Normal"/>
    <w:qFormat/>
    <w:rsid w:val="001D21D0"/>
    <w:pPr>
      <w:tabs>
        <w:tab w:val="center" w:pos="4536"/>
        <w:tab w:val="right" w:pos="9072"/>
      </w:tabs>
      <w:jc w:val="right"/>
    </w:pPr>
    <w:rPr>
      <w:color w:val="595959" w:themeColor="text1" w:themeTint="A6"/>
      <w:sz w:val="18"/>
    </w:r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jc w:val="right"/>
    </w:pPr>
    <w:rPr>
      <w:sz w:val="16"/>
    </w:rPr>
  </w:style>
  <w:style w:type="paragraph" w:styleId="BodyText">
    <w:name w:val="Body Text"/>
    <w:basedOn w:val="Normal"/>
    <w:link w:val="BodyTextChar"/>
    <w:rsid w:val="00336A23"/>
    <w:pPr>
      <w:jc w:val="both"/>
    </w:pPr>
    <w:rPr>
      <w:szCs w:val="22"/>
    </w:rPr>
  </w:style>
  <w:style w:type="character" w:styleId="PageNumber">
    <w:name w:val="page number"/>
    <w:basedOn w:val="DefaultParagraphFont"/>
    <w:rPr>
      <w:rFonts w:ascii="Arial" w:hAnsi="Arial"/>
      <w:sz w:val="16"/>
    </w:rPr>
  </w:style>
  <w:style w:type="paragraph" w:customStyle="1" w:styleId="Abbildung">
    <w:name w:val="Abbildung"/>
    <w:basedOn w:val="Normal"/>
    <w:rsid w:val="0059372C"/>
    <w:rPr>
      <w:sz w:val="18"/>
      <w:lang w:val="de-CH"/>
    </w:rPr>
  </w:style>
  <w:style w:type="paragraph" w:styleId="TOC2">
    <w:name w:val="toc 2"/>
    <w:basedOn w:val="Normal"/>
    <w:next w:val="Normal"/>
    <w:uiPriority w:val="39"/>
    <w:pPr>
      <w:tabs>
        <w:tab w:val="left" w:pos="1440"/>
        <w:tab w:val="right" w:pos="8493"/>
      </w:tabs>
      <w:ind w:left="720"/>
    </w:pPr>
  </w:style>
  <w:style w:type="paragraph" w:styleId="TOC1">
    <w:name w:val="toc 1"/>
    <w:basedOn w:val="Normal"/>
    <w:next w:val="Normal"/>
    <w:uiPriority w:val="39"/>
    <w:pPr>
      <w:tabs>
        <w:tab w:val="left" w:pos="567"/>
        <w:tab w:val="right" w:pos="8493"/>
      </w:tabs>
    </w:pPr>
    <w:rPr>
      <w:b/>
    </w:rPr>
  </w:style>
  <w:style w:type="paragraph" w:styleId="TOC3">
    <w:name w:val="toc 3"/>
    <w:basedOn w:val="Normal"/>
    <w:next w:val="Normal"/>
    <w:uiPriority w:val="39"/>
    <w:pPr>
      <w:tabs>
        <w:tab w:val="left" w:pos="958"/>
        <w:tab w:val="left" w:pos="1440"/>
        <w:tab w:val="right" w:pos="8493"/>
      </w:tabs>
      <w:ind w:left="720"/>
    </w:pPr>
  </w:style>
  <w:style w:type="character" w:styleId="Hyperlink">
    <w:name w:val="Hyperlink"/>
    <w:basedOn w:val="DefaultParagraphFont"/>
    <w:uiPriority w:val="99"/>
    <w:rPr>
      <w:rFonts w:ascii="Arial" w:hAnsi="Arial"/>
      <w:color w:val="0000FF"/>
      <w:u w:val="single"/>
    </w:rPr>
  </w:style>
  <w:style w:type="paragraph" w:styleId="TableofFigures">
    <w:name w:val="table of figures"/>
    <w:basedOn w:val="BodyText"/>
    <w:next w:val="Normal"/>
    <w:uiPriority w:val="99"/>
    <w:pPr>
      <w:ind w:left="480" w:hanging="480"/>
    </w:pPr>
  </w:style>
  <w:style w:type="paragraph" w:customStyle="1" w:styleId="Tabelle">
    <w:name w:val="Tabelle"/>
    <w:basedOn w:val="Normal"/>
    <w:rsid w:val="0059372C"/>
    <w:rPr>
      <w:sz w:val="18"/>
      <w:lang w:val="de-CH"/>
    </w:rPr>
  </w:style>
  <w:style w:type="paragraph" w:customStyle="1" w:styleId="Inhaltsverzeichnis">
    <w:name w:val="Inhaltsverzeichnis"/>
    <w:basedOn w:val="BodyText"/>
    <w:rPr>
      <w:b/>
      <w:bCs/>
      <w:caps/>
      <w:sz w:val="28"/>
      <w:szCs w:val="28"/>
    </w:rPr>
  </w:style>
  <w:style w:type="paragraph" w:styleId="Bibliography">
    <w:name w:val="Bibliography"/>
    <w:basedOn w:val="BodyText"/>
    <w:qFormat/>
    <w:rsid w:val="00520D17"/>
    <w:pPr>
      <w:ind w:left="720" w:hanging="720"/>
    </w:pPr>
    <w:rPr>
      <w:szCs w:val="20"/>
    </w:rPr>
  </w:style>
  <w:style w:type="table" w:styleId="TableGrid">
    <w:name w:val="Table Grid"/>
    <w:basedOn w:val="TableNormal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Inhalt">
    <w:name w:val="Tabelle_Inhalt"/>
    <w:basedOn w:val="BodyText"/>
    <w:qFormat/>
    <w:rsid w:val="00B374BB"/>
    <w:pPr>
      <w:spacing w:after="80" w:line="240" w:lineRule="auto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de-DE" w:eastAsia="de-DE"/>
    </w:rPr>
  </w:style>
  <w:style w:type="paragraph" w:styleId="List">
    <w:name w:val="List"/>
    <w:basedOn w:val="Normal"/>
    <w:uiPriority w:val="99"/>
    <w:unhideWhenUsed/>
    <w:pPr>
      <w:ind w:left="283" w:hanging="283"/>
      <w:contextualSpacing/>
    </w:pPr>
  </w:style>
  <w:style w:type="character" w:customStyle="1" w:styleId="BodyTextChar">
    <w:name w:val="Body Text Char"/>
    <w:basedOn w:val="DefaultParagraphFont"/>
    <w:link w:val="BodyText"/>
    <w:rsid w:val="00336A23"/>
    <w:rPr>
      <w:sz w:val="22"/>
      <w:szCs w:val="22"/>
      <w:lang w:val="de-DE" w:eastAsia="de-DE"/>
    </w:rPr>
  </w:style>
  <w:style w:type="paragraph" w:styleId="ListNumber">
    <w:name w:val="List Number"/>
    <w:basedOn w:val="Normal"/>
    <w:uiPriority w:val="99"/>
    <w:unhideWhenUsed/>
    <w:pPr>
      <w:numPr>
        <w:numId w:val="22"/>
      </w:numPr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7"/>
      </w:numPr>
      <w:contextualSpacing/>
    </w:pPr>
  </w:style>
  <w:style w:type="paragraph" w:customStyle="1" w:styleId="berschrift2Abstract">
    <w:name w:val="Überschrift 2 Abstract"/>
    <w:basedOn w:val="Heading2"/>
    <w:pPr>
      <w:numPr>
        <w:ilvl w:val="0"/>
        <w:numId w:val="0"/>
      </w:numPr>
    </w:pPr>
  </w:style>
  <w:style w:type="paragraph" w:customStyle="1" w:styleId="berschrift3Abstract">
    <w:name w:val="Überschrift 3 Abstract"/>
    <w:basedOn w:val="Heading3"/>
    <w:pPr>
      <w:numPr>
        <w:ilvl w:val="0"/>
        <w:numId w:val="0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EF457C"/>
    <w:pPr>
      <w:spacing w:before="200" w:after="80" w:line="240" w:lineRule="auto"/>
    </w:pPr>
    <w:rPr>
      <w:bCs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  <w:lang w:val="de-DE"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EE392D"/>
    <w:rPr>
      <w:sz w:val="22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D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D22"/>
    <w:rPr>
      <w:b/>
      <w:bCs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t2\Downloads\BFH%20G%20-%20Vorlage%20schriftliche%20Arbeiten%20Arial%20-%202024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SharedWithUsers xmlns="5137f360-fa0c-4b2e-81d9-0f1d032534dd">
      <UserInfo>
        <DisplayName>Lutz Nathanael</DisplayName>
        <AccountId>125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13895525622BD4C9458B78387D5182C" ma:contentTypeVersion="13" ma:contentTypeDescription="Ein neues Dokument erstellen." ma:contentTypeScope="" ma:versionID="4c08fc8f302e082c268dd4f4a9a63675">
  <xsd:schema xmlns:xsd="http://www.w3.org/2001/XMLSchema" xmlns:xs="http://www.w3.org/2001/XMLSchema" xmlns:p="http://schemas.microsoft.com/office/2006/metadata/properties" xmlns:ns2="4a9d1253-9b07-49ce-83ef-ecaaf0492256" xmlns:ns3="5137f360-fa0c-4b2e-81d9-0f1d032534dd" targetNamespace="http://schemas.microsoft.com/office/2006/metadata/properties" ma:root="true" ma:fieldsID="79799332e6fe650a84a8c6f0ec1cc0c7" ns2:_="" ns3:_="">
    <xsd:import namespace="4a9d1253-9b07-49ce-83ef-ecaaf0492256"/>
    <xsd:import namespace="5137f360-fa0c-4b2e-81d9-0f1d03253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d1253-9b07-49ce-83ef-ecaaf0492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7f360-fa0c-4b2e-81d9-0f1d03253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>
  <b:Source>
    <b:Tag>Cina</b:Tag>
    <b:SourceType>ArticleInAPeriodical</b:SourceType>
    <b:Guid>{EFD64E2B-DBD8-4A5A-A741-A1444D929DC2}</b:Guid>
    <b:Author>
      <b:Author>
        <b:NameList>
          <b:Person>
            <b:Last>Cina-Tschumi</b:Last>
            <b:First>B</b:First>
          </b:Person>
        </b:NameList>
      </b:Author>
    </b:Author>
    <b:Title>Evidenz-basierte Pflege am Beispiel von Kälteanwendungen nach ausgewähltenorthopädischen Eingriffen – eine Literaturstudie</b:Title>
    <b:PeriodicalTitle>Pflege</b:PeriodicalTitle>
    <b:Year>2007</b:Year>
    <b:Pages>258-267</b:Pages>
    <b:Issue>20</b:Issue>
    <b:RefOrder>2</b:RefOrder>
  </b:Source>
  <b:Source>
    <b:Tag>BFH</b:Tag>
    <b:SourceType>InternetSite</b:SourceType>
    <b:Guid>{51B1224E-7633-421A-B9B6-8252A0A038BF}</b:Guid>
    <b:Author>
      <b:Author>
        <b:Corporate>Berner Fachhochschule</b:Corporate>
      </b:Author>
    </b:Author>
    <b:Title>Richtlinien über den Umgang mit Plagiaten an der Berner Fachhochschule</b:Title>
    <b:URL>http://www.bfh.ch/bfh/rechtlichegrundlagen/studienreglemente.html</b:URL>
    <b:Year>2009</b:Year>
    <b:DayAccessed>12</b:DayAccessed>
    <b:YearAccessed>2009</b:YearAccessed>
    <b:MonthAccessed>September</b:MonthAccessed>
    <b:RefOrder>1</b:RefOrder>
  </b:Source>
  <b:Source>
    <b:Tag>Gie06</b:Tag>
    <b:SourceType>BookSection</b:SourceType>
    <b:Guid>{8DA91BDD-DE76-4055-9936-8A3B0B476BE3}</b:Guid>
    <b:Author>
      <b:Author>
        <b:NameList>
          <b:Person>
            <b:Last>Gieseke</b:Last>
            <b:First>M.</b:First>
          </b:Person>
          <b:Person>
            <b:Last>Matscheko</b:Last>
            <b:First>N.</b:First>
          </b:Person>
        </b:NameList>
      </b:Author>
      <b:BookAuthor>
        <b:NameList>
          <b:Person>
            <b:Last>Heuwinkel-Otter</b:Last>
            <b:First>A.</b:First>
          </b:Person>
          <b:Person>
            <b:Last>Nümann-Dulke</b:Last>
            <b:First>A.</b:First>
          </b:Person>
          <b:Person>
            <b:Last>Matscheko</b:Last>
            <b:First>N.</b:First>
          </b:Person>
        </b:NameList>
      </b:BookAuthor>
    </b:Author>
    <b:Title>Pflegequalität</b:Title>
    <b:Year>2006</b:Year>
    <b:BookTitle>Menschen pflegen</b:BookTitle>
    <b:Pages>113-132</b:Pages>
    <b:City>Heidelberg</b:City>
    <b:Publisher>Springer</b:Publisher>
    <b:Volume>1</b:Volume>
    <b:RefOrder>3</b:RefOrder>
  </b:Source>
</b:Sources>
</file>

<file path=customXml/itemProps1.xml><?xml version="1.0" encoding="utf-8"?>
<ds:datastoreItem xmlns:ds="http://schemas.openxmlformats.org/officeDocument/2006/customXml" ds:itemID="{2C13B81A-1182-42A4-86C6-E39B6F4DE2B3}">
  <ds:schemaRefs>
    <ds:schemaRef ds:uri="http://schemas.microsoft.com/office/2006/metadata/properties"/>
    <ds:schemaRef ds:uri="5137f360-fa0c-4b2e-81d9-0f1d032534dd"/>
  </ds:schemaRefs>
</ds:datastoreItem>
</file>

<file path=customXml/itemProps2.xml><?xml version="1.0" encoding="utf-8"?>
<ds:datastoreItem xmlns:ds="http://schemas.openxmlformats.org/officeDocument/2006/customXml" ds:itemID="{C719EC45-D2F9-4C97-85D1-AEDFE86000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ACDB63-E280-4376-8F27-16FBE69C1E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54BA80-F24C-4C04-A3B2-7CE47A022D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9d1253-9b07-49ce-83ef-ecaaf0492256"/>
    <ds:schemaRef ds:uri="5137f360-fa0c-4b2e-81d9-0f1d03253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02FB088-DB5F-47FF-8DBD-74DD0953840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4CDC8B7-C5DF-4371-9624-DE6980E51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BFH G - Vorlage schriftliche Arbeiten Arial - 2024</Template>
  <TotalTime>0</TotalTime>
  <Pages>10</Pages>
  <Words>826</Words>
  <Characters>5209</Characters>
  <Application>Microsoft Office Word</Application>
  <DocSecurity>0</DocSecurity>
  <Lines>43</Lines>
  <Paragraphs>12</Paragraphs>
  <ScaleCrop>false</ScaleCrop>
  <Company>BZG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 BFH Arial - Verson 2016</dc:title>
  <dc:subject/>
  <dc:creator>Jordi Tanja</dc:creator>
  <cp:keywords/>
  <dc:description/>
  <cp:lastModifiedBy>Schönbeck Janik</cp:lastModifiedBy>
  <cp:revision>2</cp:revision>
  <dcterms:created xsi:type="dcterms:W3CDTF">2024-12-19T09:13:00Z</dcterms:created>
  <dcterms:modified xsi:type="dcterms:W3CDTF">2026-02-25T13:01:00Z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0x010100813895525622BD4C9458B78387D5182C</vt:lpwstr>
  </property>
  <property fmtid="{D5CDD505-2E9C-101B-9397-08002B2CF9AE}" pid="3" name="MP_UpdateVersion">
    <vt:lpwstr>1</vt:lpwstr>
  </property>
  <property fmtid="{D5CDD505-2E9C-101B-9397-08002B2CF9AE}" pid="4" name="MP_InheritedTags">
    <vt:lpwstr>((217)(26)(9))((223)(37))((45)(34))((51442)(45)(34))</vt:lpwstr>
  </property>
</Properties>
</file>
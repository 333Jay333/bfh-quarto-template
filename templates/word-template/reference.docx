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AAEB" w14:textId="77777777" w:rsidR="005608DE" w:rsidRDefault="005F0B45">
      <w:pPr>
        <w:pStyle w:val="Inhaltsverzeichnis"/>
      </w:pPr>
      <w:r>
        <w:t>inhaltsverzeichnis</w:t>
      </w:r>
    </w:p>
    <w:p w14:paraId="0DD9D550" w14:textId="77777777" w:rsidR="00CE0A03" w:rsidRDefault="005F0B45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r>
        <w:rPr>
          <w:bCs/>
          <w:caps/>
        </w:rPr>
        <w:fldChar w:fldCharType="begin"/>
      </w:r>
      <w:r>
        <w:rPr>
          <w:bCs/>
          <w:caps/>
        </w:rPr>
        <w:instrText xml:space="preserve"> TOC \o "1-3" \h \z \u </w:instrText>
      </w:r>
      <w:r>
        <w:rPr>
          <w:bCs/>
          <w:caps/>
        </w:rPr>
        <w:fldChar w:fldCharType="separate"/>
      </w:r>
      <w:hyperlink w:anchor="_Toc172211680" w:history="1">
        <w:r w:rsidR="00CE0A03" w:rsidRPr="00AD5EA6">
          <w:rPr>
            <w:rStyle w:val="Hyperlink"/>
            <w:noProof/>
          </w:rPr>
          <w:t>Abstract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_Toc172211680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4</w:t>
        </w:r>
        <w:r w:rsidR="00CE0A03">
          <w:rPr>
            <w:noProof/>
            <w:webHidden/>
          </w:rPr>
          <w:fldChar w:fldCharType="end"/>
        </w:r>
      </w:hyperlink>
    </w:p>
    <w:p w14:paraId="78D90CAA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1" w:history="1">
        <w:r w:rsidRPr="00AD5EA6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C7D536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2" w:history="1">
        <w:r w:rsidRPr="00AD5EA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Fragestellung und/oder Hypothesen, Zielsetzung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4B5168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3" w:history="1">
        <w:r w:rsidRPr="00AD5EA6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Theoretische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7EE5FC" w14:textId="77777777" w:rsidR="00CE0A03" w:rsidRDefault="00CE0A03">
      <w:pPr>
        <w:pStyle w:val="TOC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84" w:history="1">
        <w:r w:rsidRPr="00AD5EA6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Überschrift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49E145" w14:textId="77777777" w:rsidR="00CE0A03" w:rsidRDefault="00CE0A03">
      <w:pPr>
        <w:pStyle w:val="TOC3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85" w:history="1">
        <w:r w:rsidRPr="00AD5EA6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Überschrift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53DD0C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6" w:history="1">
        <w:r w:rsidRPr="00AD5EA6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Methode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53EC0D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7" w:history="1">
        <w:r w:rsidRPr="00AD5EA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Ergebnisse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938EA1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8" w:history="1">
        <w:r w:rsidRPr="00AD5EA6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Diskussion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D3A383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9" w:history="1">
        <w:r w:rsidRPr="00AD5EA6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Schlussfolgerung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349714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0" w:history="1">
        <w:r w:rsidRPr="00AD5EA6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Literaturverzeichnis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94C6D7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1" w:history="1">
        <w:r w:rsidRPr="00AD5EA6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Abbildungsverzeichnis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9CE126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2" w:history="1">
        <w:r w:rsidRPr="00AD5EA6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Tabellenverzeichnis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764DBE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3" w:history="1">
        <w:r w:rsidRPr="00AD5EA6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Abkürzungsverzeichnis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912AD1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4" w:history="1">
        <w:r w:rsidRPr="00AD5EA6">
          <w:rPr>
            <w:rStyle w:val="Hyperlink"/>
            <w:noProof/>
          </w:rPr>
          <w:t>12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Hilfsmittelverzeichnis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2487FE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5" w:history="1">
        <w:r w:rsidRPr="00AD5EA6">
          <w:rPr>
            <w:rStyle w:val="Hyperlink"/>
            <w:noProof/>
          </w:rPr>
          <w:t>13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Anhang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81E813" w14:textId="77777777" w:rsidR="00CE0A03" w:rsidRDefault="00CE0A03">
      <w:pPr>
        <w:pStyle w:val="TOC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6" w:history="1">
        <w:r w:rsidRPr="00AD5EA6">
          <w:rPr>
            <w:rStyle w:val="Hyperlink"/>
            <w:noProof/>
          </w:rPr>
          <w:t>13.1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Diverse Anhänge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B101B6" w14:textId="77777777" w:rsidR="00CE0A03" w:rsidRDefault="00CE0A03">
      <w:pPr>
        <w:pStyle w:val="TOC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7" w:history="1">
        <w:r w:rsidRPr="00AD5EA6">
          <w:rPr>
            <w:rStyle w:val="Hyperlink"/>
            <w:noProof/>
          </w:rPr>
          <w:t>13.2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 xml:space="preserve">Aufstellung der individuellen Verantwortung </w:t>
        </w:r>
        <w:r w:rsidRPr="00AD5EA6">
          <w:rPr>
            <w:rStyle w:val="Hyperlink"/>
            <w:i/>
            <w:noProof/>
          </w:rPr>
          <w:t>(bei Gruppenarbeit)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9B70AC" w14:textId="77777777" w:rsidR="00CE0A03" w:rsidRDefault="00CE0A03">
      <w:pPr>
        <w:pStyle w:val="TOC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8" w:history="1">
        <w:r w:rsidRPr="00AD5EA6">
          <w:rPr>
            <w:rStyle w:val="Hyperlink"/>
            <w:noProof/>
          </w:rPr>
          <w:t>13.3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Selbständigkeitserklärung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3E29E3" w14:textId="77777777" w:rsidR="005608DE" w:rsidRDefault="005F0B45">
      <w:pPr>
        <w:pStyle w:val="Inhaltsverzeichnis"/>
        <w:sectPr w:rsidR="005608DE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bCs w:val="0"/>
          <w:caps w:val="0"/>
          <w:sz w:val="24"/>
          <w:szCs w:val="24"/>
        </w:rPr>
        <w:fldChar w:fldCharType="end"/>
      </w:r>
    </w:p>
    <w:p w14:paraId="09D9B42C" w14:textId="77777777" w:rsidR="00B331D9" w:rsidRDefault="005F0B45" w:rsidP="0044656B">
      <w:pPr>
        <w:pStyle w:val="heading1-unnumbered"/>
      </w:pPr>
      <w:bookmarkStart w:id="0" w:name="_Toc316629711"/>
      <w:bookmarkStart w:id="1" w:name="_Toc172211680"/>
      <w:r>
        <w:lastRenderedPageBreak/>
        <w:t>Abstract</w:t>
      </w:r>
      <w:bookmarkEnd w:id="0"/>
      <w:bookmarkEnd w:id="1"/>
    </w:p>
    <w:p w14:paraId="7FE1B321" w14:textId="77777777" w:rsidR="00030FBB" w:rsidRPr="00F415E1" w:rsidRDefault="00030FBB" w:rsidP="00030FBB">
      <w:pPr>
        <w:rPr>
          <w:b/>
          <w:lang w:val="de-CH"/>
        </w:rPr>
      </w:pPr>
      <w:r w:rsidRPr="00F415E1">
        <w:rPr>
          <w:b/>
          <w:lang w:val="de-CH"/>
        </w:rPr>
        <w:t>Einleitung:</w:t>
      </w:r>
      <w:r w:rsidR="000B5DF8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10A1ED35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Methode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2F15B33E" w14:textId="77777777" w:rsidR="00030FBB" w:rsidRPr="00C10B14" w:rsidRDefault="00030FBB" w:rsidP="00030FBB">
      <w:pPr>
        <w:rPr>
          <w:bCs/>
          <w:lang w:val="de-CH"/>
        </w:rPr>
      </w:pPr>
      <w:r>
        <w:rPr>
          <w:b/>
          <w:lang w:val="de-CH"/>
        </w:rPr>
        <w:t>Ergebnisse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6E8A12B5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Schlussfolgerung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41FCAB01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Schlüsselwörter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F86CBA" w:rsidRPr="00F86CBA">
        <w:rPr>
          <w:bCs/>
          <w:lang w:val="de-CH"/>
        </w:rPr>
        <w:t>Text</w:t>
      </w:r>
    </w:p>
    <w:p w14:paraId="15392BF1" w14:textId="77777777" w:rsidR="00030FBB" w:rsidRDefault="00030FBB">
      <w:pPr>
        <w:spacing w:line="240" w:lineRule="auto"/>
        <w:rPr>
          <w:rFonts w:cs="Arial"/>
          <w:b/>
          <w:bCs/>
          <w:caps/>
          <w:kern w:val="32"/>
          <w:sz w:val="28"/>
          <w:szCs w:val="28"/>
          <w:lang w:val="de-CH"/>
        </w:rPr>
      </w:pPr>
      <w:bookmarkStart w:id="2" w:name="_Toc316629714"/>
      <w:r>
        <w:br w:type="page"/>
      </w:r>
    </w:p>
    <w:bookmarkEnd w:id="2"/>
    <w:p w14:paraId="4D578994" w14:textId="77777777" w:rsidR="005608DE" w:rsidRDefault="0062635D">
      <w:pPr>
        <w:pStyle w:val="Heading1"/>
      </w:pPr>
      <w:r>
        <w:lastRenderedPageBreak/>
        <w:t>Überschrift 1</w:t>
      </w:r>
    </w:p>
    <w:p w14:paraId="3245C21E" w14:textId="77777777" w:rsidR="00336A23" w:rsidRDefault="00336A23" w:rsidP="00336A23">
      <w:pPr>
        <w:pStyle w:val="Heading2"/>
      </w:pPr>
      <w:bookmarkStart w:id="3" w:name="_Toc316629715"/>
      <w:bookmarkStart w:id="4" w:name="_Toc172211684"/>
      <w:bookmarkStart w:id="5" w:name="_Toc316629719"/>
      <w:r>
        <w:t xml:space="preserve">Überschrift </w:t>
      </w:r>
      <w:bookmarkEnd w:id="3"/>
      <w:bookmarkEnd w:id="4"/>
      <w:r w:rsidR="00D6371F">
        <w:t>1.1</w:t>
      </w:r>
    </w:p>
    <w:p w14:paraId="3934BA16" w14:textId="77777777" w:rsidR="00336A23" w:rsidRDefault="00336A23" w:rsidP="00336A23">
      <w:pPr>
        <w:pStyle w:val="Heading3"/>
      </w:pPr>
      <w:bookmarkStart w:id="6" w:name="_Toc316629716"/>
      <w:bookmarkStart w:id="7" w:name="_Toc172211685"/>
      <w:r>
        <w:t xml:space="preserve">Überschrift </w:t>
      </w:r>
      <w:bookmarkEnd w:id="6"/>
      <w:bookmarkEnd w:id="7"/>
      <w:r w:rsidR="00D6371F">
        <w:t>1.1.1</w:t>
      </w:r>
    </w:p>
    <w:p w14:paraId="36D3B8E2" w14:textId="77777777" w:rsidR="009B333E" w:rsidRDefault="009B333E" w:rsidP="009B333E">
      <w:pPr>
        <w:pStyle w:val="Caption"/>
      </w:pPr>
    </w:p>
    <w:p w14:paraId="7368763D" w14:textId="77777777" w:rsidR="009B333E" w:rsidRDefault="009B333E" w:rsidP="009B333E">
      <w:pPr>
        <w:pStyle w:val="Caption"/>
      </w:pPr>
      <w:bookmarkStart w:id="8" w:name="_Ref172211528"/>
      <w:bookmarkStart w:id="9" w:name="_Toc349642378"/>
      <w:bookmarkStart w:id="10" w:name="_Toc172211699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B23B36">
        <w:rPr>
          <w:noProof/>
        </w:rPr>
        <w:t>1</w:t>
      </w:r>
      <w:r>
        <w:fldChar w:fldCharType="end"/>
      </w:r>
      <w:bookmarkEnd w:id="8"/>
      <w:r>
        <w:t>: Beschriftung von Abbildungen</w:t>
      </w:r>
      <w:bookmarkEnd w:id="9"/>
      <w:r>
        <w:t xml:space="preserve">; für die Auswahl dieser Formatvorlage </w:t>
      </w:r>
      <w:r w:rsidRPr="00BC5D01">
        <w:t xml:space="preserve">klicken Sie in der Menüleiste auf </w:t>
      </w:r>
      <w:r w:rsidRPr="00F11920">
        <w:rPr>
          <w:i/>
          <w:iCs/>
        </w:rPr>
        <w:t>Verweise</w:t>
      </w:r>
      <w:r w:rsidR="00D10376">
        <w:t xml:space="preserve"> (</w:t>
      </w:r>
      <w:proofErr w:type="spellStart"/>
      <w:r w:rsidR="00D10376">
        <w:t>engl</w:t>
      </w:r>
      <w:proofErr w:type="spellEnd"/>
      <w:r w:rsidR="00D10376">
        <w:t>: References)</w:t>
      </w:r>
      <w:r w:rsidRPr="00BC5D01">
        <w:t xml:space="preserve">, und klicken Sie dann auf die Symbolschaltfläche </w:t>
      </w:r>
      <w:r w:rsidRPr="00F11920">
        <w:rPr>
          <w:i/>
          <w:iCs/>
        </w:rPr>
        <w:t>Beschriftung einfügen</w:t>
      </w:r>
      <w:r w:rsidR="002134B4">
        <w:t xml:space="preserve"> (</w:t>
      </w:r>
      <w:proofErr w:type="spellStart"/>
      <w:r w:rsidR="002134B4">
        <w:t>engl</w:t>
      </w:r>
      <w:proofErr w:type="spellEnd"/>
      <w:r w:rsidR="002134B4">
        <w:t>: Insert Caption)</w:t>
      </w:r>
      <w:r>
        <w:t xml:space="preserve">, wählen </w:t>
      </w:r>
      <w:r w:rsidR="002134B4">
        <w:t xml:space="preserve">Sie </w:t>
      </w:r>
      <w:r w:rsidRPr="00F11920">
        <w:rPr>
          <w:i/>
          <w:iCs/>
        </w:rPr>
        <w:t>Abbildung</w:t>
      </w:r>
      <w:r w:rsidR="002134B4">
        <w:t xml:space="preserve"> (</w:t>
      </w:r>
      <w:proofErr w:type="spellStart"/>
      <w:r w:rsidR="002134B4">
        <w:t>engl</w:t>
      </w:r>
      <w:proofErr w:type="spellEnd"/>
      <w:r w:rsidR="002134B4">
        <w:t>: Figures)</w:t>
      </w:r>
      <w:bookmarkEnd w:id="10"/>
    </w:p>
    <w:p w14:paraId="098CEE96" w14:textId="77777777" w:rsidR="009B333E" w:rsidRDefault="00462F7A" w:rsidP="009B333E">
      <w:pPr>
        <w:pStyle w:val="BodyText"/>
      </w:pPr>
      <w:r w:rsidRPr="00462F7A">
        <w:rPr>
          <w:noProof/>
        </w:rPr>
        <w:drawing>
          <wp:inline distT="0" distB="0" distL="0" distR="0" wp14:anchorId="2799C412" wp14:editId="5103B776">
            <wp:extent cx="3840795" cy="2188029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8451" cy="22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9DAC" w14:textId="77777777" w:rsidR="009B333E" w:rsidRDefault="009B333E" w:rsidP="009B333E">
      <w:pPr>
        <w:pStyle w:val="BodyText"/>
      </w:pPr>
    </w:p>
    <w:p w14:paraId="4C12BDA1" w14:textId="77777777" w:rsidR="009B333E" w:rsidRDefault="009B333E" w:rsidP="009B333E">
      <w:pPr>
        <w:pStyle w:val="Caption"/>
      </w:pPr>
      <w:bookmarkStart w:id="11" w:name="_Toc172211700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23B36">
        <w:rPr>
          <w:noProof/>
        </w:rPr>
        <w:t>1</w:t>
      </w:r>
      <w:r>
        <w:fldChar w:fldCharType="end"/>
      </w:r>
      <w:r>
        <w:t xml:space="preserve">: Beschriftung von Tabellen; </w:t>
      </w:r>
      <w:r w:rsidR="00661DC4">
        <w:t xml:space="preserve">für die Auswahl dieser Formatvorlage </w:t>
      </w:r>
      <w:r w:rsidR="00661DC4" w:rsidRPr="00BC5D01">
        <w:t xml:space="preserve">klicken Sie in der Menüleiste auf </w:t>
      </w:r>
      <w:r w:rsidR="00661DC4" w:rsidRPr="00F11920">
        <w:rPr>
          <w:i/>
          <w:iCs/>
        </w:rPr>
        <w:t>Verweise</w:t>
      </w:r>
      <w:r w:rsidR="00661DC4">
        <w:t xml:space="preserve"> (</w:t>
      </w:r>
      <w:proofErr w:type="spellStart"/>
      <w:r w:rsidR="00661DC4">
        <w:t>engl</w:t>
      </w:r>
      <w:proofErr w:type="spellEnd"/>
      <w:r w:rsidR="00661DC4">
        <w:t>: References)</w:t>
      </w:r>
      <w:r w:rsidR="00661DC4" w:rsidRPr="00BC5D01">
        <w:t xml:space="preserve">, und klicken Sie dann auf die Symbolschaltfläche </w:t>
      </w:r>
      <w:r w:rsidR="00661DC4" w:rsidRPr="00F11920">
        <w:rPr>
          <w:i/>
          <w:iCs/>
        </w:rPr>
        <w:t>Beschriftung einfügen</w:t>
      </w:r>
      <w:r w:rsidR="00661DC4">
        <w:t xml:space="preserve"> (</w:t>
      </w:r>
      <w:proofErr w:type="spellStart"/>
      <w:r w:rsidR="00661DC4">
        <w:t>engl</w:t>
      </w:r>
      <w:proofErr w:type="spellEnd"/>
      <w:r w:rsidR="00661DC4">
        <w:t xml:space="preserve">: Insert Caption), wählen Sie </w:t>
      </w:r>
      <w:r w:rsidRPr="00661DC4">
        <w:rPr>
          <w:i/>
          <w:iCs/>
        </w:rPr>
        <w:t>Tabelle</w:t>
      </w:r>
      <w:r w:rsidR="009C76E9">
        <w:t xml:space="preserve"> (</w:t>
      </w:r>
      <w:proofErr w:type="spellStart"/>
      <w:r w:rsidR="009C76E9">
        <w:t>engl</w:t>
      </w:r>
      <w:proofErr w:type="spellEnd"/>
      <w:r w:rsidR="009C76E9">
        <w:t>: Table)</w:t>
      </w:r>
      <w:bookmarkEnd w:id="11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124"/>
        <w:gridCol w:w="2123"/>
        <w:gridCol w:w="2123"/>
        <w:gridCol w:w="2123"/>
      </w:tblGrid>
      <w:tr w:rsidR="009B333E" w:rsidRPr="00B374BB" w14:paraId="59E82D3A" w14:textId="77777777">
        <w:tc>
          <w:tcPr>
            <w:tcW w:w="2160" w:type="dxa"/>
          </w:tcPr>
          <w:p w14:paraId="0601A3E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07FA9E28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34921CF4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646D8DDC" w14:textId="77777777" w:rsidR="009B333E" w:rsidRPr="00B374BB" w:rsidRDefault="009B333E" w:rsidP="00B374BB">
            <w:pPr>
              <w:pStyle w:val="TabelleInhalt"/>
            </w:pPr>
          </w:p>
        </w:tc>
      </w:tr>
      <w:tr w:rsidR="009B333E" w:rsidRPr="00B374BB" w14:paraId="6C5F587E" w14:textId="77777777">
        <w:tc>
          <w:tcPr>
            <w:tcW w:w="2160" w:type="dxa"/>
          </w:tcPr>
          <w:p w14:paraId="3B1BF106" w14:textId="77777777" w:rsidR="009B333E" w:rsidRPr="00B374BB" w:rsidRDefault="009B333E" w:rsidP="00B374BB">
            <w:pPr>
              <w:pStyle w:val="TabelleInhalt"/>
            </w:pPr>
            <w:r w:rsidRPr="00B374BB">
              <w:t>a</w:t>
            </w:r>
          </w:p>
        </w:tc>
        <w:tc>
          <w:tcPr>
            <w:tcW w:w="2161" w:type="dxa"/>
          </w:tcPr>
          <w:p w14:paraId="39FA3CAF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4FF6E6A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4DFC8AA2" w14:textId="77777777" w:rsidR="009B333E" w:rsidRPr="00B374BB" w:rsidRDefault="009B333E" w:rsidP="00B374BB">
            <w:pPr>
              <w:pStyle w:val="TabelleInhalt"/>
            </w:pPr>
          </w:p>
        </w:tc>
      </w:tr>
      <w:tr w:rsidR="009B333E" w:rsidRPr="00B374BB" w14:paraId="3B5F0CD8" w14:textId="77777777">
        <w:tc>
          <w:tcPr>
            <w:tcW w:w="2160" w:type="dxa"/>
          </w:tcPr>
          <w:p w14:paraId="20D2CC57" w14:textId="77777777" w:rsidR="009B333E" w:rsidRPr="00B374BB" w:rsidRDefault="009B333E" w:rsidP="00B374BB">
            <w:pPr>
              <w:pStyle w:val="TabelleInhalt"/>
            </w:pPr>
            <w:r w:rsidRPr="00B374BB">
              <w:t>b</w:t>
            </w:r>
          </w:p>
        </w:tc>
        <w:tc>
          <w:tcPr>
            <w:tcW w:w="2161" w:type="dxa"/>
          </w:tcPr>
          <w:p w14:paraId="51F5F51B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63C8DBE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2BAA3279" w14:textId="77777777" w:rsidR="009B333E" w:rsidRPr="00B374BB" w:rsidRDefault="009B333E" w:rsidP="00B374BB">
            <w:pPr>
              <w:pStyle w:val="TabelleInhalt"/>
            </w:pPr>
          </w:p>
        </w:tc>
      </w:tr>
    </w:tbl>
    <w:p w14:paraId="487C9FD9" w14:textId="77777777" w:rsidR="00B2399F" w:rsidRDefault="00B2399F" w:rsidP="00D93186"/>
    <w:p w14:paraId="700D1874" w14:textId="77777777" w:rsidR="00231D96" w:rsidRDefault="009B333E" w:rsidP="00D93186">
      <w:r>
        <w:t xml:space="preserve">Im Text können Sie auf Tabellen oder Abbildungen verweisen und dies dann automatisch nummerieren lassen, in dem Sie </w:t>
      </w:r>
      <w:r w:rsidRPr="001542E8">
        <w:t xml:space="preserve">in der Menüleiste </w:t>
      </w:r>
      <w:proofErr w:type="gramStart"/>
      <w:r>
        <w:t>zu</w:t>
      </w:r>
      <w:r w:rsidRPr="001542E8">
        <w:t xml:space="preserve"> </w:t>
      </w:r>
      <w:r w:rsidRPr="00661DC4">
        <w:rPr>
          <w:i/>
          <w:iCs/>
        </w:rPr>
        <w:t>Verweise</w:t>
      </w:r>
      <w:proofErr w:type="gramEnd"/>
      <w:r>
        <w:t xml:space="preserve"> </w:t>
      </w:r>
      <w:r w:rsidR="002645BB">
        <w:t>(</w:t>
      </w:r>
      <w:proofErr w:type="spellStart"/>
      <w:r w:rsidR="002645BB">
        <w:t>engl</w:t>
      </w:r>
      <w:proofErr w:type="spellEnd"/>
      <w:r w:rsidR="002645BB">
        <w:t xml:space="preserve">: „References“) </w:t>
      </w:r>
      <w:r>
        <w:t>gehen</w:t>
      </w:r>
      <w:r w:rsidRPr="001542E8">
        <w:t xml:space="preserve">, klicken Sie dann auf die Symbolschaltfläche </w:t>
      </w:r>
      <w:r w:rsidRPr="00661DC4">
        <w:rPr>
          <w:i/>
          <w:iCs/>
        </w:rPr>
        <w:t>Querverweis</w:t>
      </w:r>
      <w:r w:rsidR="004B6918">
        <w:t xml:space="preserve"> (engl.: „Cross-</w:t>
      </w:r>
      <w:proofErr w:type="spellStart"/>
      <w:r w:rsidR="004B6918">
        <w:t>references</w:t>
      </w:r>
      <w:proofErr w:type="spellEnd"/>
      <w:r w:rsidR="004B6918">
        <w:t>“)</w:t>
      </w:r>
      <w:r>
        <w:t>. Dort wählen Sie die Abbildung, die Tabelle oder auch eine korrekt formatierte Überschrift etc. und entscheiden, welche Form vom Querverweis (komplette Angabe, Seitenzahl o.ä.) Sie wünschen.</w:t>
      </w:r>
    </w:p>
    <w:p w14:paraId="017F1873" w14:textId="27702443" w:rsidR="009B333E" w:rsidRPr="009B333E" w:rsidRDefault="00231D96" w:rsidP="00E01450">
      <w:pPr>
        <w:spacing w:after="0" w:line="240" w:lineRule="auto"/>
      </w:pPr>
      <w:r>
        <w:br w:type="page"/>
      </w:r>
    </w:p>
    <w:p w14:paraId="03D99AE5" w14:textId="77777777" w:rsidR="005608DE" w:rsidRDefault="005F0B45" w:rsidP="003E02AD">
      <w:pPr>
        <w:pStyle w:val="Heading1"/>
      </w:pPr>
      <w:bookmarkStart w:id="12" w:name="_Toc316629723"/>
      <w:bookmarkStart w:id="13" w:name="_Toc172211690"/>
      <w:bookmarkEnd w:id="5"/>
      <w:r>
        <w:lastRenderedPageBreak/>
        <w:t>Literaturverzeichnis</w:t>
      </w:r>
      <w:bookmarkEnd w:id="12"/>
      <w:bookmarkEnd w:id="13"/>
    </w:p>
    <w:p w14:paraId="4E17EFA0" w14:textId="77777777" w:rsidR="00BC32AE" w:rsidRDefault="005F0B45" w:rsidP="003E02AD">
      <w:r>
        <w:t>[Quellenangaben nach Vorgaben der APA</w:t>
      </w:r>
      <w:r w:rsidR="00EF457C">
        <w:t xml:space="preserve">; die BFH unterstützt die Nutzung </w:t>
      </w:r>
      <w:r w:rsidR="006866EA">
        <w:t>des</w:t>
      </w:r>
      <w:r w:rsidR="00EF457C">
        <w:t xml:space="preserve"> Programm</w:t>
      </w:r>
      <w:r w:rsidR="006866EA">
        <w:t>s</w:t>
      </w:r>
      <w:r w:rsidR="00EF457C">
        <w:t xml:space="preserve"> </w:t>
      </w:r>
      <w:proofErr w:type="spellStart"/>
      <w:r w:rsidR="00EF457C">
        <w:t>Zotero</w:t>
      </w:r>
      <w:proofErr w:type="spellEnd"/>
      <w:r w:rsidR="00EF457C">
        <w:t xml:space="preserve"> als </w:t>
      </w:r>
      <w:proofErr w:type="spellStart"/>
      <w:r w:rsidR="00EF457C">
        <w:t>Referenzierungshilfe</w:t>
      </w:r>
      <w:proofErr w:type="spellEnd"/>
      <w:r w:rsidR="00EF457C">
        <w:t>. Allfällige Kosten für Speicherung von Daten werden übernommen; es werden regelmässig Schulungen durch die Bibliotheken angeboten</w:t>
      </w:r>
      <w:r w:rsidR="00291A87">
        <w:t xml:space="preserve">. </w:t>
      </w:r>
      <w:r w:rsidR="007B0884">
        <w:t xml:space="preserve">Die </w:t>
      </w:r>
      <w:r w:rsidR="005E3102">
        <w:t>Schriftart</w:t>
      </w:r>
      <w:r w:rsidR="007B0884">
        <w:t xml:space="preserve"> </w:t>
      </w:r>
      <w:proofErr w:type="spellStart"/>
      <w:r w:rsidR="00291A87" w:rsidRPr="005E3102">
        <w:rPr>
          <w:i/>
          <w:iCs/>
        </w:rPr>
        <w:t>Bibliograph</w:t>
      </w:r>
      <w:r w:rsidR="005E3102">
        <w:rPr>
          <w:i/>
          <w:iCs/>
        </w:rPr>
        <w:t>y</w:t>
      </w:r>
      <w:proofErr w:type="spellEnd"/>
      <w:r w:rsidR="00291A87">
        <w:t xml:space="preserve"> ist mit Einzug </w:t>
      </w:r>
      <w:r w:rsidR="005E3102">
        <w:t xml:space="preserve">1.27 = 0.5 Inch </w:t>
      </w:r>
      <w:r w:rsidR="00291A87">
        <w:t>eingerichtet</w:t>
      </w:r>
      <w:r>
        <w:t>]</w:t>
      </w:r>
    </w:p>
    <w:p w14:paraId="0750A773" w14:textId="77777777" w:rsidR="003A45A9" w:rsidRDefault="003A45A9" w:rsidP="009A6D87">
      <w:pPr>
        <w:pStyle w:val="Bibliography"/>
        <w:ind w:left="0" w:firstLine="0"/>
      </w:pPr>
    </w:p>
    <w:p w14:paraId="3C34A498" w14:textId="77777777" w:rsidR="004915B6" w:rsidRPr="003A45A9" w:rsidRDefault="004915B6" w:rsidP="009A6D87">
      <w:pPr>
        <w:pStyle w:val="Bibliography"/>
        <w:ind w:left="0" w:firstLine="0"/>
      </w:pPr>
    </w:p>
    <w:p w14:paraId="4A9B2F70" w14:textId="77777777" w:rsidR="005608DE" w:rsidRDefault="005608DE">
      <w:pPr>
        <w:pStyle w:val="Bibliography"/>
      </w:pPr>
    </w:p>
    <w:p w14:paraId="3E77BBD2" w14:textId="77777777" w:rsidR="005608DE" w:rsidRDefault="005608DE">
      <w:pPr>
        <w:sectPr w:rsidR="005608DE" w:rsidSect="00F34346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126D42DB" w14:textId="77777777" w:rsidR="005608DE" w:rsidRDefault="005F0B45">
      <w:pPr>
        <w:pStyle w:val="Heading1"/>
      </w:pPr>
      <w:bookmarkStart w:id="14" w:name="_Toc316629724"/>
      <w:bookmarkStart w:id="15" w:name="_Toc172211691"/>
      <w:r>
        <w:lastRenderedPageBreak/>
        <w:t>Abbildungsverzeichnis</w:t>
      </w:r>
      <w:bookmarkEnd w:id="14"/>
      <w:bookmarkEnd w:id="15"/>
    </w:p>
    <w:p w14:paraId="04AA7DB1" w14:textId="77777777" w:rsidR="005608DE" w:rsidRDefault="005F0B45">
      <w:pPr>
        <w:pStyle w:val="BodyText"/>
      </w:pPr>
      <w:r>
        <w:t xml:space="preserve">(Das Abbildungsverzeichnis wird automatisch </w:t>
      </w:r>
      <w:r w:rsidR="00234CDD">
        <w:t>aktualisiert</w:t>
      </w:r>
      <w:r w:rsidR="00D134C5">
        <w:t xml:space="preserve">, wenn Abbildungsbeschriftung </w:t>
      </w:r>
      <w:r w:rsidR="004670B5">
        <w:t xml:space="preserve">gemäss Anleitung </w:t>
      </w:r>
      <w:r w:rsidR="00457DA6">
        <w:t xml:space="preserve">(siehe </w:t>
      </w:r>
      <w:r w:rsidR="00717E95">
        <w:fldChar w:fldCharType="begin"/>
      </w:r>
      <w:r w:rsidR="00717E95">
        <w:instrText xml:space="preserve"> REF _Ref172211528 \h </w:instrText>
      </w:r>
      <w:r w:rsidR="00717E95">
        <w:fldChar w:fldCharType="separate"/>
      </w:r>
      <w:r w:rsidR="00B23B36">
        <w:t xml:space="preserve">Abbildung </w:t>
      </w:r>
      <w:r w:rsidR="00B23B36">
        <w:rPr>
          <w:noProof/>
        </w:rPr>
        <w:t>1</w:t>
      </w:r>
      <w:r w:rsidR="00717E95">
        <w:fldChar w:fldCharType="end"/>
      </w:r>
      <w:r w:rsidR="00457DA6">
        <w:t xml:space="preserve">) </w:t>
      </w:r>
      <w:r w:rsidR="004670B5">
        <w:t xml:space="preserve">erstellt werden. </w:t>
      </w:r>
    </w:p>
    <w:p w14:paraId="1BA49046" w14:textId="77777777" w:rsidR="00CE0A03" w:rsidRDefault="005F0B45">
      <w:pPr>
        <w:pStyle w:val="TableofFigur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lang w:val="de-CH" w:eastAsia="de-CH"/>
          <w14:ligatures w14:val="standardContextual"/>
        </w:rPr>
      </w:pPr>
      <w:r>
        <w:fldChar w:fldCharType="begin"/>
      </w:r>
      <w:r>
        <w:instrText xml:space="preserve"> TOC \h \z \t "Abbildung;1" \c "Abbildung" </w:instrText>
      </w:r>
      <w:r>
        <w:fldChar w:fldCharType="separate"/>
      </w:r>
      <w:hyperlink w:anchor="_Toc172211699" w:history="1">
        <w:r w:rsidR="00CE0A03" w:rsidRPr="00CD7D47">
          <w:rPr>
            <w:rStyle w:val="Hyperlink"/>
            <w:noProof/>
          </w:rPr>
          <w:t>Abbildung 1: Beschriftung von Abbildungen; für die Auswahl dieser Formatvorlage klicken Sie in der Menüleiste auf „Verweise“ (engl: „References“), und klicken Sie dann auf die Symbolschaltfläche „Beschriftung einfügen“ (engl: „Insert Caption“), wählen Sie Abbildung (engl: „Figures“).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_Toc172211699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133F7DE9" w14:textId="77777777" w:rsidR="005608DE" w:rsidRDefault="005F0B45">
      <w:pPr>
        <w:pStyle w:val="TableofFigures"/>
        <w:tabs>
          <w:tab w:val="right" w:leader="dot" w:pos="8493"/>
        </w:tabs>
      </w:pPr>
      <w:r>
        <w:rPr>
          <w:noProof/>
        </w:rPr>
        <w:fldChar w:fldCharType="end"/>
      </w:r>
    </w:p>
    <w:p w14:paraId="05CE1B21" w14:textId="77777777" w:rsidR="005608DE" w:rsidRDefault="005608DE">
      <w:pPr>
        <w:pStyle w:val="BodyText"/>
      </w:pPr>
    </w:p>
    <w:p w14:paraId="4EF37F67" w14:textId="77777777" w:rsidR="005608DE" w:rsidRDefault="005608DE" w:rsidP="0044656B">
      <w:pPr>
        <w:pStyle w:val="heading1-unnumbered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6E6B7805" w14:textId="77777777" w:rsidR="005608DE" w:rsidRDefault="005F0B45" w:rsidP="00D134C5">
      <w:pPr>
        <w:pStyle w:val="Heading1"/>
      </w:pPr>
      <w:bookmarkStart w:id="16" w:name="_Toc316629725"/>
      <w:bookmarkStart w:id="17" w:name="_Toc172211692"/>
      <w:r>
        <w:lastRenderedPageBreak/>
        <w:t>Tabellenverzeichnis</w:t>
      </w:r>
      <w:bookmarkEnd w:id="16"/>
      <w:bookmarkEnd w:id="17"/>
    </w:p>
    <w:p w14:paraId="2BE83D59" w14:textId="77777777" w:rsidR="00CE0A03" w:rsidRDefault="005F0B45">
      <w:pPr>
        <w:pStyle w:val="TableofFigur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lang w:val="de-CH" w:eastAsia="de-CH"/>
          <w14:ligatures w14:val="standardContextual"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172211700" w:history="1">
        <w:r w:rsidR="00CE0A03" w:rsidRPr="003B4DC2">
          <w:rPr>
            <w:rStyle w:val="Hyperlink"/>
            <w:noProof/>
          </w:rPr>
          <w:t>Tabelle 1: Beschriftung von Tabellen; für die Auswahl dieser Formatvorlage klicken Sie in der Menüleiste auf „Verweise“ (engl: „References“), und klicken Sie dann auf die Symbolschaltfläche „Beschriftung einfügen“ (engl: „Insert Caption“), wählen Sie Tabelle (engl: „Table“)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_Toc172211700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0786379B" w14:textId="77777777" w:rsidR="005608DE" w:rsidRDefault="005F0B45">
      <w:r>
        <w:fldChar w:fldCharType="end"/>
      </w:r>
    </w:p>
    <w:p w14:paraId="430FF898" w14:textId="77777777" w:rsidR="005608DE" w:rsidRDefault="005608DE">
      <w:pPr>
        <w:pStyle w:val="Heading1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56C0BD67" w14:textId="77777777" w:rsidR="005608DE" w:rsidRDefault="005F0B45">
      <w:pPr>
        <w:pStyle w:val="Heading1"/>
      </w:pPr>
      <w:bookmarkStart w:id="18" w:name="_Toc316629726"/>
      <w:bookmarkStart w:id="19" w:name="_Toc172211693"/>
      <w:r>
        <w:lastRenderedPageBreak/>
        <w:t>Abkürzungsverzeichnis</w:t>
      </w:r>
      <w:bookmarkEnd w:id="18"/>
      <w:bookmarkEnd w:id="19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2"/>
        <w:gridCol w:w="6801"/>
      </w:tblGrid>
      <w:tr w:rsidR="005608DE" w14:paraId="132BBCA8" w14:textId="77777777" w:rsidTr="00A566CE">
        <w:tc>
          <w:tcPr>
            <w:tcW w:w="1702" w:type="dxa"/>
          </w:tcPr>
          <w:p w14:paraId="3B2EFE9F" w14:textId="77777777" w:rsidR="005608DE" w:rsidRPr="00FD6822" w:rsidRDefault="005608DE">
            <w:pPr>
              <w:pStyle w:val="BodyText"/>
              <w:rPr>
                <w:sz w:val="16"/>
                <w:szCs w:val="16"/>
              </w:rPr>
            </w:pPr>
          </w:p>
        </w:tc>
        <w:tc>
          <w:tcPr>
            <w:tcW w:w="6801" w:type="dxa"/>
          </w:tcPr>
          <w:p w14:paraId="14EAEA50" w14:textId="77777777" w:rsidR="005608DE" w:rsidRPr="00FD6822" w:rsidRDefault="005608DE">
            <w:pPr>
              <w:pStyle w:val="BodyText"/>
              <w:rPr>
                <w:sz w:val="16"/>
                <w:szCs w:val="16"/>
              </w:rPr>
            </w:pPr>
          </w:p>
        </w:tc>
      </w:tr>
      <w:tr w:rsidR="005608DE" w14:paraId="367FD3AB" w14:textId="77777777" w:rsidTr="00A566CE">
        <w:tc>
          <w:tcPr>
            <w:tcW w:w="1702" w:type="dxa"/>
          </w:tcPr>
          <w:p w14:paraId="0FF13859" w14:textId="77777777" w:rsidR="005608DE" w:rsidRPr="00FD6822" w:rsidRDefault="005608DE">
            <w:pPr>
              <w:pStyle w:val="BodyText"/>
              <w:rPr>
                <w:sz w:val="16"/>
                <w:szCs w:val="16"/>
              </w:rPr>
            </w:pPr>
          </w:p>
        </w:tc>
        <w:tc>
          <w:tcPr>
            <w:tcW w:w="6801" w:type="dxa"/>
          </w:tcPr>
          <w:p w14:paraId="340B7477" w14:textId="77777777" w:rsidR="005608DE" w:rsidRPr="00FD6822" w:rsidRDefault="005608DE">
            <w:pPr>
              <w:pStyle w:val="BodyText"/>
              <w:rPr>
                <w:sz w:val="16"/>
                <w:szCs w:val="16"/>
              </w:rPr>
            </w:pPr>
          </w:p>
        </w:tc>
      </w:tr>
    </w:tbl>
    <w:p w14:paraId="60E82A2D" w14:textId="77777777" w:rsidR="00FD6822" w:rsidRDefault="00FD6822" w:rsidP="00FD6822">
      <w:pPr>
        <w:pStyle w:val="BodyText"/>
      </w:pPr>
    </w:p>
    <w:p w14:paraId="45A6DF22" w14:textId="77777777" w:rsidR="00FF4E49" w:rsidRDefault="00FF4E49" w:rsidP="00FD6822">
      <w:pPr>
        <w:pStyle w:val="BodyText"/>
      </w:pPr>
    </w:p>
    <w:p w14:paraId="2DCAEC93" w14:textId="77777777" w:rsidR="00FF4E49" w:rsidRDefault="00FF4E49" w:rsidP="00FD6822">
      <w:pPr>
        <w:pStyle w:val="BodyText"/>
        <w:sectPr w:rsidR="00FF4E49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5CE29958" w14:textId="77777777" w:rsidR="00A566CE" w:rsidRDefault="00FD6822" w:rsidP="00A566CE">
      <w:pPr>
        <w:pStyle w:val="Heading1"/>
      </w:pPr>
      <w:bookmarkStart w:id="20" w:name="_Toc172211694"/>
      <w:r>
        <w:lastRenderedPageBreak/>
        <w:t>Hilfsmittelverzeichnis</w:t>
      </w:r>
      <w:bookmarkEnd w:id="2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15"/>
        <w:gridCol w:w="3744"/>
        <w:gridCol w:w="3744"/>
      </w:tblGrid>
      <w:tr w:rsidR="009A6D87" w:rsidRPr="009A6D87" w14:paraId="60B1C0FF" w14:textId="77777777" w:rsidTr="00FD6822">
        <w:tc>
          <w:tcPr>
            <w:tcW w:w="1015" w:type="dxa"/>
          </w:tcPr>
          <w:p w14:paraId="7C21ABEB" w14:textId="77777777" w:rsidR="009A6D87" w:rsidRPr="009A6D87" w:rsidRDefault="009A6D87" w:rsidP="009A6D87">
            <w:pPr>
              <w:pStyle w:val="BodyText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Hilfsmittel</w:t>
            </w:r>
          </w:p>
        </w:tc>
        <w:tc>
          <w:tcPr>
            <w:tcW w:w="3744" w:type="dxa"/>
          </w:tcPr>
          <w:p w14:paraId="32CD463D" w14:textId="77777777" w:rsidR="009A6D87" w:rsidRPr="009A6D87" w:rsidRDefault="009A6D87" w:rsidP="009A6D87">
            <w:pPr>
              <w:pStyle w:val="BodyText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Verwendungszweck</w:t>
            </w:r>
          </w:p>
        </w:tc>
        <w:tc>
          <w:tcPr>
            <w:tcW w:w="3744" w:type="dxa"/>
          </w:tcPr>
          <w:p w14:paraId="080C7359" w14:textId="77777777" w:rsidR="009A6D87" w:rsidRPr="009A6D87" w:rsidRDefault="009A6D87" w:rsidP="009A6D87">
            <w:pPr>
              <w:pStyle w:val="BodyText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Textstelle</w:t>
            </w:r>
          </w:p>
        </w:tc>
      </w:tr>
      <w:tr w:rsidR="009A6D87" w:rsidRPr="00FD6822" w14:paraId="0F518DEA" w14:textId="77777777" w:rsidTr="00FD6822">
        <w:tc>
          <w:tcPr>
            <w:tcW w:w="1015" w:type="dxa"/>
          </w:tcPr>
          <w:p w14:paraId="1E45E229" w14:textId="77777777" w:rsidR="009A6D87" w:rsidRPr="00FD6822" w:rsidRDefault="009A6D87" w:rsidP="009A6D87">
            <w:pPr>
              <w:pStyle w:val="BodyText"/>
              <w:rPr>
                <w:sz w:val="16"/>
                <w:szCs w:val="16"/>
              </w:rPr>
            </w:pPr>
          </w:p>
        </w:tc>
        <w:tc>
          <w:tcPr>
            <w:tcW w:w="3744" w:type="dxa"/>
          </w:tcPr>
          <w:p w14:paraId="7A020B78" w14:textId="77777777" w:rsidR="009A6D87" w:rsidRPr="00FD6822" w:rsidRDefault="009A6D87" w:rsidP="009A6D87">
            <w:pPr>
              <w:pStyle w:val="BodyText"/>
              <w:rPr>
                <w:sz w:val="16"/>
                <w:szCs w:val="16"/>
              </w:rPr>
            </w:pPr>
          </w:p>
        </w:tc>
        <w:tc>
          <w:tcPr>
            <w:tcW w:w="3744" w:type="dxa"/>
          </w:tcPr>
          <w:p w14:paraId="3B7EECDC" w14:textId="77777777" w:rsidR="009A6D87" w:rsidRPr="00FD6822" w:rsidRDefault="009A6D87" w:rsidP="009A6D87">
            <w:pPr>
              <w:pStyle w:val="BodyText"/>
              <w:rPr>
                <w:sz w:val="16"/>
                <w:szCs w:val="16"/>
              </w:rPr>
            </w:pPr>
          </w:p>
        </w:tc>
      </w:tr>
    </w:tbl>
    <w:p w14:paraId="46BE0341" w14:textId="77777777" w:rsidR="00A566CE" w:rsidRDefault="00A566CE" w:rsidP="00A566CE">
      <w:pPr>
        <w:pStyle w:val="BodyText"/>
      </w:pPr>
    </w:p>
    <w:p w14:paraId="028FA5C4" w14:textId="77777777" w:rsidR="00FF4E49" w:rsidRDefault="00FF4E49" w:rsidP="00A566CE">
      <w:pPr>
        <w:pStyle w:val="BodyText"/>
      </w:pPr>
    </w:p>
    <w:p w14:paraId="5BD6F8D0" w14:textId="77777777" w:rsidR="005608DE" w:rsidRDefault="005608DE">
      <w:pPr>
        <w:pStyle w:val="BodyText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61142EA3" w14:textId="77777777" w:rsidR="005608DE" w:rsidRDefault="005F0B45">
      <w:pPr>
        <w:pStyle w:val="Heading1"/>
      </w:pPr>
      <w:bookmarkStart w:id="21" w:name="_Toc316629727"/>
      <w:bookmarkStart w:id="22" w:name="_Toc172211695"/>
      <w:r>
        <w:lastRenderedPageBreak/>
        <w:t>Anhang</w:t>
      </w:r>
      <w:bookmarkEnd w:id="21"/>
      <w:bookmarkEnd w:id="22"/>
    </w:p>
    <w:p w14:paraId="5E4E0359" w14:textId="77777777" w:rsidR="005608DE" w:rsidRDefault="005F0B45">
      <w:pPr>
        <w:pStyle w:val="Heading2"/>
      </w:pPr>
      <w:bookmarkStart w:id="23" w:name="_Toc316629728"/>
      <w:bookmarkStart w:id="24" w:name="_Toc172211696"/>
      <w:r>
        <w:t>Diverse Anhänge</w:t>
      </w:r>
      <w:bookmarkEnd w:id="23"/>
      <w:bookmarkEnd w:id="24"/>
      <w:r w:rsidR="0053698D">
        <w:t xml:space="preserve"> – jede</w:t>
      </w:r>
      <w:r w:rsidR="0089576E">
        <w:t>s</w:t>
      </w:r>
      <w:r w:rsidR="0053698D">
        <w:t xml:space="preserve"> </w:t>
      </w:r>
      <w:proofErr w:type="spellStart"/>
      <w:r w:rsidR="0053698D">
        <w:t>Anhang</w:t>
      </w:r>
      <w:r w:rsidR="0089576E">
        <w:t>skapitel</w:t>
      </w:r>
      <w:proofErr w:type="spellEnd"/>
      <w:r w:rsidR="0053698D">
        <w:t xml:space="preserve"> beginnt auf einer neuen Seite</w:t>
      </w:r>
    </w:p>
    <w:p w14:paraId="71E348E4" w14:textId="77777777" w:rsidR="005608DE" w:rsidRDefault="005608DE">
      <w:pPr>
        <w:pStyle w:val="BodyText"/>
      </w:pPr>
    </w:p>
    <w:p w14:paraId="377051AF" w14:textId="77777777" w:rsidR="005608DE" w:rsidRDefault="005F0B45">
      <w:pPr>
        <w:pStyle w:val="Heading2"/>
      </w:pPr>
      <w:bookmarkStart w:id="25" w:name="_Toc316629729"/>
      <w:bookmarkStart w:id="26" w:name="_Toc172211697"/>
      <w:r>
        <w:t>Aufstellung der individuellen Verantwortung</w:t>
      </w:r>
      <w:bookmarkEnd w:id="25"/>
      <w:r w:rsidR="00BC32AE">
        <w:t xml:space="preserve"> </w:t>
      </w:r>
      <w:r w:rsidR="00BC32AE" w:rsidRPr="00BC32AE">
        <w:rPr>
          <w:bCs w:val="0"/>
          <w:i/>
          <w:iCs w:val="0"/>
        </w:rPr>
        <w:t>(</w:t>
      </w:r>
      <w:r w:rsidR="00532966">
        <w:rPr>
          <w:bCs w:val="0"/>
          <w:i/>
          <w:iCs w:val="0"/>
        </w:rPr>
        <w:t>bei</w:t>
      </w:r>
      <w:r w:rsidR="00BC32AE" w:rsidRPr="00BC32AE">
        <w:rPr>
          <w:bCs w:val="0"/>
          <w:i/>
          <w:iCs w:val="0"/>
        </w:rPr>
        <w:t xml:space="preserve"> </w:t>
      </w:r>
      <w:r w:rsidR="00160E64">
        <w:rPr>
          <w:bCs w:val="0"/>
          <w:i/>
          <w:iCs w:val="0"/>
        </w:rPr>
        <w:t>Gruppenarbeit</w:t>
      </w:r>
      <w:r w:rsidR="00764E40">
        <w:rPr>
          <w:bCs w:val="0"/>
          <w:i/>
          <w:iCs w:val="0"/>
        </w:rPr>
        <w:t xml:space="preserve">, wenn dies </w:t>
      </w:r>
      <w:r w:rsidR="00CE1772">
        <w:rPr>
          <w:bCs w:val="0"/>
          <w:i/>
          <w:iCs w:val="0"/>
        </w:rPr>
        <w:t xml:space="preserve">im Auftrag </w:t>
      </w:r>
      <w:r w:rsidR="00764E40">
        <w:rPr>
          <w:bCs w:val="0"/>
          <w:i/>
          <w:iCs w:val="0"/>
        </w:rPr>
        <w:t>gefordert wird</w:t>
      </w:r>
      <w:r w:rsidR="00BC32AE" w:rsidRPr="00BC32AE">
        <w:rPr>
          <w:bCs w:val="0"/>
          <w:i/>
          <w:iCs w:val="0"/>
        </w:rPr>
        <w:t>)</w:t>
      </w:r>
      <w:bookmarkEnd w:id="26"/>
    </w:p>
    <w:p w14:paraId="6AFA6DFB" w14:textId="77777777" w:rsidR="005608DE" w:rsidRDefault="004D3917">
      <w:pPr>
        <w:pStyle w:val="BodyText"/>
      </w:pPr>
      <w:r>
        <w:t>Bitte stellen Sie die individuelle Verantwortung pro Stud</w:t>
      </w:r>
      <w:r w:rsidR="00357EDC">
        <w:t>ierende</w:t>
      </w:r>
      <w:r>
        <w:t xml:space="preserve"> </w:t>
      </w:r>
      <w:r w:rsidR="00A82361">
        <w:t xml:space="preserve">tabellarisch dar. </w:t>
      </w:r>
    </w:p>
    <w:tbl>
      <w:tblPr>
        <w:tblStyle w:val="TableGrid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544"/>
        <w:gridCol w:w="4961"/>
      </w:tblGrid>
      <w:tr w:rsidR="003A21C8" w:rsidRPr="009A6D87" w14:paraId="456D7BCA" w14:textId="77777777" w:rsidTr="003A21C8">
        <w:tc>
          <w:tcPr>
            <w:tcW w:w="3544" w:type="dxa"/>
          </w:tcPr>
          <w:p w14:paraId="245A13FF" w14:textId="77777777" w:rsidR="003A21C8" w:rsidRPr="009A6D87" w:rsidRDefault="003A21C8">
            <w:pPr>
              <w:pStyle w:val="BodyTex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Name</w:t>
            </w:r>
            <w:r w:rsidR="0073536F">
              <w:rPr>
                <w:b/>
                <w:bCs/>
                <w:sz w:val="16"/>
                <w:szCs w:val="16"/>
              </w:rPr>
              <w:t>(n)</w:t>
            </w:r>
          </w:p>
        </w:tc>
        <w:tc>
          <w:tcPr>
            <w:tcW w:w="4961" w:type="dxa"/>
          </w:tcPr>
          <w:p w14:paraId="2EBDE100" w14:textId="77777777" w:rsidR="003A21C8" w:rsidRPr="009A6D87" w:rsidRDefault="003A21C8">
            <w:pPr>
              <w:pStyle w:val="BodyTex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Kapitel / Abschnitt</w:t>
            </w:r>
          </w:p>
        </w:tc>
      </w:tr>
      <w:tr w:rsidR="003A21C8" w:rsidRPr="00FD6822" w14:paraId="0FC10C9B" w14:textId="77777777" w:rsidTr="003A21C8">
        <w:tc>
          <w:tcPr>
            <w:tcW w:w="3544" w:type="dxa"/>
          </w:tcPr>
          <w:p w14:paraId="1432D678" w14:textId="77777777" w:rsidR="003A21C8" w:rsidRPr="00FD6822" w:rsidRDefault="003A21C8">
            <w:pPr>
              <w:pStyle w:val="BodyText"/>
              <w:rPr>
                <w:sz w:val="16"/>
                <w:szCs w:val="16"/>
              </w:rPr>
            </w:pPr>
          </w:p>
        </w:tc>
        <w:tc>
          <w:tcPr>
            <w:tcW w:w="4961" w:type="dxa"/>
          </w:tcPr>
          <w:p w14:paraId="7D5A6426" w14:textId="77777777" w:rsidR="003A21C8" w:rsidRPr="00FD6822" w:rsidRDefault="003A21C8">
            <w:pPr>
              <w:pStyle w:val="BodyText"/>
              <w:rPr>
                <w:sz w:val="16"/>
                <w:szCs w:val="16"/>
              </w:rPr>
            </w:pPr>
          </w:p>
        </w:tc>
      </w:tr>
    </w:tbl>
    <w:p w14:paraId="7C0D4117" w14:textId="77777777" w:rsidR="00B75B01" w:rsidRDefault="00B75B01">
      <w:pPr>
        <w:pStyle w:val="BodyText"/>
      </w:pPr>
    </w:p>
    <w:p w14:paraId="238704B2" w14:textId="77777777" w:rsidR="00212658" w:rsidRDefault="00212658">
      <w:pPr>
        <w:spacing w:line="240" w:lineRule="auto"/>
      </w:pPr>
      <w:r>
        <w:br w:type="page"/>
      </w:r>
    </w:p>
    <w:p w14:paraId="0DCBE587" w14:textId="77777777" w:rsidR="005608DE" w:rsidRDefault="000E2639" w:rsidP="00212658">
      <w:pPr>
        <w:pStyle w:val="Heading2"/>
        <w:tabs>
          <w:tab w:val="clear" w:pos="902"/>
          <w:tab w:val="num" w:pos="900"/>
        </w:tabs>
      </w:pPr>
      <w:bookmarkStart w:id="27" w:name="_Toc172211698"/>
      <w:r>
        <w:lastRenderedPageBreak/>
        <w:t>Eigenständigkeit</w:t>
      </w:r>
      <w:r w:rsidR="00212658">
        <w:t>serklärung</w:t>
      </w:r>
      <w:bookmarkEnd w:id="27"/>
    </w:p>
    <w:p w14:paraId="62311CBF" w14:textId="77777777" w:rsidR="0021265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1128A7C7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Ich erkläre hiermit, </w:t>
      </w:r>
    </w:p>
    <w:p w14:paraId="5FB92F58" w14:textId="77777777" w:rsidR="005517CD" w:rsidRDefault="005517CD" w:rsidP="005517CD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mir die Richtlinie über den Umgang mit Plagiaten der Berner Fachhochschule bekannt ist</w:t>
      </w:r>
      <w:r w:rsidR="000663D5">
        <w:rPr>
          <w:rFonts w:cs="Arial"/>
          <w:szCs w:val="22"/>
        </w:rPr>
        <w:t>,</w:t>
      </w:r>
    </w:p>
    <w:p w14:paraId="5E5A29B2" w14:textId="77777777" w:rsidR="00203D94" w:rsidRDefault="00203D94" w:rsidP="00203D94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dass ich sämtliche Quellen, wörtlich oder sinngemäss übernommene Texte, Grafiken und/oder Gedanken als solche kenntlich gemacht und sie gemäss dem „Leitfaden für schriftliche Arbeiten im </w:t>
      </w:r>
      <w:r>
        <w:rPr>
          <w:rFonts w:cs="Arial"/>
          <w:szCs w:val="22"/>
        </w:rPr>
        <w:t>Departement</w:t>
      </w:r>
      <w:r w:rsidRPr="00AE2DB8">
        <w:rPr>
          <w:rFonts w:cs="Arial"/>
          <w:szCs w:val="22"/>
        </w:rPr>
        <w:t xml:space="preserve"> Gesundheit“ zitiert habe</w:t>
      </w:r>
      <w:r w:rsidR="000663D5">
        <w:rPr>
          <w:rFonts w:cs="Arial"/>
          <w:szCs w:val="22"/>
        </w:rPr>
        <w:t>,</w:t>
      </w:r>
    </w:p>
    <w:p w14:paraId="43FE6CA1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ich die vorliegende Arbeit selbständig und ohne Anwendung anderer als der angegebenen Quellen und Hilfsmittel verfasst habe</w:t>
      </w:r>
      <w:r w:rsidR="000663D5">
        <w:rPr>
          <w:rFonts w:cs="Arial"/>
          <w:szCs w:val="22"/>
        </w:rPr>
        <w:t>,</w:t>
      </w:r>
    </w:p>
    <w:p w14:paraId="129A2399" w14:textId="77777777" w:rsidR="00203D94" w:rsidRPr="00AE2DB8" w:rsidRDefault="00203D94" w:rsidP="00203D94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>
        <w:rPr>
          <w:rFonts w:cs="Arial"/>
          <w:szCs w:val="22"/>
        </w:rPr>
        <w:t>dass ich Hilfsmittel vollständig angegeben habe</w:t>
      </w:r>
      <w:r w:rsidR="000663D5">
        <w:rPr>
          <w:rFonts w:cs="Arial"/>
          <w:szCs w:val="22"/>
        </w:rPr>
        <w:t>,</w:t>
      </w:r>
    </w:p>
    <w:p w14:paraId="3E546685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ich diese Arbeit oder Teile davon nicht bereits in gleicher oder ähnlicher Form an einer anderen Bildungsinstitution eingereicht habe</w:t>
      </w:r>
      <w:r w:rsidR="000663D5">
        <w:rPr>
          <w:rFonts w:cs="Arial"/>
          <w:szCs w:val="22"/>
        </w:rPr>
        <w:t>,</w:t>
      </w:r>
    </w:p>
    <w:p w14:paraId="46EDD029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mir bekannt ist, dass ein Plagiat ein schweres akademisches Fehlverhalten darstellt und entsprechend sanktioniert wird</w:t>
      </w:r>
      <w:r w:rsidR="000663D5">
        <w:rPr>
          <w:rFonts w:cs="Arial"/>
          <w:szCs w:val="22"/>
        </w:rPr>
        <w:t>,</w:t>
      </w:r>
    </w:p>
    <w:p w14:paraId="2C57988D" w14:textId="77777777" w:rsidR="00163140" w:rsidRPr="00AE2DB8" w:rsidRDefault="00163140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163140">
        <w:rPr>
          <w:rFonts w:cs="Arial"/>
          <w:szCs w:val="22"/>
        </w:rPr>
        <w:t>dass mir bekannt ist, dass bei Gruppenarbeiten die Verfasserinnen und Verfasser gemeinsam für den gesamten Inhalt der schriftlichen Arbeit bürgen.</w:t>
      </w:r>
    </w:p>
    <w:p w14:paraId="37842307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63409A29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4066EFD6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>
        <w:rPr>
          <w:rFonts w:cs="Arial"/>
          <w:szCs w:val="22"/>
        </w:rPr>
        <w:t xml:space="preserve">Titel der Arbeit </w:t>
      </w:r>
      <w:r>
        <w:rPr>
          <w:rFonts w:cs="Arial"/>
          <w:szCs w:val="22"/>
        </w:rPr>
        <w:tab/>
        <w:t>…………………………………………………………………………...</w:t>
      </w:r>
    </w:p>
    <w:p w14:paraId="480BAF85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  <w:lang w:eastAsia="de-CH"/>
        </w:rPr>
      </w:pPr>
    </w:p>
    <w:p w14:paraId="035965CD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Name, Vorname </w:t>
      </w:r>
      <w:r w:rsidR="00E25171">
        <w:rPr>
          <w:rFonts w:cs="Arial"/>
          <w:szCs w:val="22"/>
        </w:rPr>
        <w:t>1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17A30CD7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>Matrikelnummer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653063C1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Ort, Datum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0C6FC02D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</w:p>
    <w:p w14:paraId="362C48C1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Unterschrift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5BEFD5C0" w14:textId="77777777" w:rsidR="00212658" w:rsidRDefault="00212658" w:rsidP="00212658">
      <w:pPr>
        <w:widowControl w:val="0"/>
        <w:spacing w:line="280" w:lineRule="atLeast"/>
        <w:rPr>
          <w:rFonts w:cs="Arial"/>
          <w:szCs w:val="22"/>
        </w:rPr>
      </w:pPr>
    </w:p>
    <w:p w14:paraId="1AE80516" w14:textId="77777777" w:rsidR="00A76CF2" w:rsidRPr="00AE2DB8" w:rsidRDefault="00A76CF2" w:rsidP="00212658">
      <w:pPr>
        <w:widowControl w:val="0"/>
        <w:spacing w:line="280" w:lineRule="atLeast"/>
        <w:rPr>
          <w:rFonts w:cs="Arial"/>
          <w:szCs w:val="22"/>
        </w:rPr>
      </w:pPr>
    </w:p>
    <w:p w14:paraId="5217EAC4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Name, Vorname </w:t>
      </w:r>
      <w:r w:rsidR="00F65E09">
        <w:rPr>
          <w:rFonts w:cs="Arial"/>
          <w:szCs w:val="22"/>
        </w:rPr>
        <w:t>2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7A964FDE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>Matrikelnummer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738302B6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Ort, Datum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040C051E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</w:p>
    <w:p w14:paraId="5C2D1342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Unterschrift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4848B021" w14:textId="77777777" w:rsidR="00212658" w:rsidRPr="00212658" w:rsidRDefault="00212658" w:rsidP="00212658">
      <w:pPr>
        <w:pStyle w:val="BodyText"/>
      </w:pPr>
    </w:p>
    <w:sectPr w:rsidR="00212658" w:rsidRPr="00212658">
      <w:pgSz w:w="11906" w:h="16838" w:code="9"/>
      <w:pgMar w:top="1418" w:right="1418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9E0D2" w14:textId="77777777" w:rsidR="00FF7324" w:rsidRDefault="00FF7324">
      <w:pPr>
        <w:spacing w:line="240" w:lineRule="auto"/>
      </w:pPr>
      <w:r>
        <w:separator/>
      </w:r>
    </w:p>
  </w:endnote>
  <w:endnote w:type="continuationSeparator" w:id="0">
    <w:p w14:paraId="25827802" w14:textId="77777777" w:rsidR="00FF7324" w:rsidRDefault="00FF7324">
      <w:pPr>
        <w:spacing w:line="240" w:lineRule="auto"/>
      </w:pPr>
      <w:r>
        <w:continuationSeparator/>
      </w:r>
    </w:p>
  </w:endnote>
  <w:endnote w:type="continuationNotice" w:id="1">
    <w:p w14:paraId="2E2E6E06" w14:textId="77777777" w:rsidR="00FF7324" w:rsidRDefault="00FF732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 LT 45 Light">
    <w:charset w:val="00"/>
    <w:family w:val="swiss"/>
    <w:pitch w:val="variable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1B7A" w14:textId="77777777" w:rsidR="005608DE" w:rsidRDefault="005F0B45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91B6A">
      <w:rPr>
        <w:rStyle w:val="PageNumber"/>
        <w:noProof/>
      </w:rPr>
      <w:t>10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C017A" w14:textId="77777777" w:rsidR="005608DE" w:rsidRDefault="005F0B45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91B6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86A89" w14:textId="77777777" w:rsidR="00FF7324" w:rsidRDefault="00FF7324">
      <w:pPr>
        <w:spacing w:line="240" w:lineRule="auto"/>
      </w:pPr>
      <w:r>
        <w:separator/>
      </w:r>
    </w:p>
  </w:footnote>
  <w:footnote w:type="continuationSeparator" w:id="0">
    <w:p w14:paraId="157DF1C5" w14:textId="77777777" w:rsidR="00FF7324" w:rsidRDefault="00FF7324">
      <w:pPr>
        <w:spacing w:line="240" w:lineRule="auto"/>
      </w:pPr>
      <w:r>
        <w:continuationSeparator/>
      </w:r>
    </w:p>
  </w:footnote>
  <w:footnote w:type="continuationNotice" w:id="1">
    <w:p w14:paraId="687F1C18" w14:textId="77777777" w:rsidR="00FF7324" w:rsidRDefault="00FF732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32EE" w14:textId="77777777" w:rsidR="005608DE" w:rsidRDefault="005F0B45" w:rsidP="001D21D0">
    <w:pPr>
      <w:pStyle w:val="Header"/>
      <w:rPr>
        <w:lang w:val="de-CH"/>
      </w:rPr>
    </w:pPr>
    <w:r w:rsidRPr="001D21D0">
      <w:t>Kurztitel</w:t>
    </w:r>
    <w:r>
      <w:rPr>
        <w:lang w:val="de-CH"/>
      </w:rPr>
      <w:t xml:space="preserve"> der Arbeit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FBB1" w14:textId="77777777" w:rsidR="005608DE" w:rsidRDefault="005F0B45">
    <w:pPr>
      <w:pStyle w:val="Header"/>
    </w:pPr>
    <w:r>
      <w:t>Kurztitel der Arbeit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E24D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FD8414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46A913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809B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BE08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1B2C7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6CC94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C72B6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3620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6EC582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1A24212"/>
    <w:multiLevelType w:val="multilevel"/>
    <w:tmpl w:val="84AA0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B271A2E"/>
    <w:multiLevelType w:val="hybridMultilevel"/>
    <w:tmpl w:val="152CAD8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C73C0"/>
    <w:multiLevelType w:val="hybridMultilevel"/>
    <w:tmpl w:val="D618CDEE"/>
    <w:lvl w:ilvl="0" w:tplc="0E86805C">
      <w:start w:val="1"/>
      <w:numFmt w:val="bullet"/>
      <w:lvlText w:val="-"/>
      <w:lvlJc w:val="left"/>
      <w:pPr>
        <w:ind w:left="720" w:hanging="360"/>
      </w:pPr>
      <w:rPr>
        <w:rFonts w:ascii="HelveticaNeue LT 45 Light" w:hAnsi="HelveticaNeue LT 45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BE0E36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96B2C7D"/>
    <w:multiLevelType w:val="hybridMultilevel"/>
    <w:tmpl w:val="E8FA4EA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EE5372A"/>
    <w:multiLevelType w:val="hybridMultilevel"/>
    <w:tmpl w:val="FC76D14A"/>
    <w:lvl w:ilvl="0" w:tplc="EF7E7A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FCA0A27"/>
    <w:multiLevelType w:val="hybridMultilevel"/>
    <w:tmpl w:val="513CFEF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11C4952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C6232FE"/>
    <w:multiLevelType w:val="multilevel"/>
    <w:tmpl w:val="0F2C72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0B77466"/>
    <w:multiLevelType w:val="multilevel"/>
    <w:tmpl w:val="6BDA20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59B70842"/>
    <w:multiLevelType w:val="hybridMultilevel"/>
    <w:tmpl w:val="FC1675C4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5A679C"/>
    <w:multiLevelType w:val="hybridMultilevel"/>
    <w:tmpl w:val="0F2C72F4"/>
    <w:lvl w:ilvl="0" w:tplc="CD48C4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C0E5936"/>
    <w:multiLevelType w:val="hybridMultilevel"/>
    <w:tmpl w:val="6BB2FCA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A08EB"/>
    <w:multiLevelType w:val="multilevel"/>
    <w:tmpl w:val="CB561B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1013A41"/>
    <w:multiLevelType w:val="multilevel"/>
    <w:tmpl w:val="513CFE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669298B"/>
    <w:multiLevelType w:val="multilevel"/>
    <w:tmpl w:val="95E8897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2845"/>
        </w:tabs>
        <w:ind w:left="2845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6C449A5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D6D45D3"/>
    <w:multiLevelType w:val="hybridMultilevel"/>
    <w:tmpl w:val="D18A5B84"/>
    <w:lvl w:ilvl="0" w:tplc="088E83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B655E1"/>
    <w:multiLevelType w:val="hybridMultilevel"/>
    <w:tmpl w:val="BAE68AE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F7778"/>
    <w:multiLevelType w:val="hybridMultilevel"/>
    <w:tmpl w:val="CB561B7E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95717807">
    <w:abstractNumId w:val="17"/>
  </w:num>
  <w:num w:numId="2" w16cid:durableId="1343706689">
    <w:abstractNumId w:val="13"/>
  </w:num>
  <w:num w:numId="3" w16cid:durableId="1925214819">
    <w:abstractNumId w:val="26"/>
  </w:num>
  <w:num w:numId="4" w16cid:durableId="2000570548">
    <w:abstractNumId w:val="29"/>
  </w:num>
  <w:num w:numId="5" w16cid:durableId="1577015229">
    <w:abstractNumId w:val="14"/>
  </w:num>
  <w:num w:numId="6" w16cid:durableId="747113050">
    <w:abstractNumId w:val="23"/>
  </w:num>
  <w:num w:numId="7" w16cid:durableId="48000012">
    <w:abstractNumId w:val="16"/>
  </w:num>
  <w:num w:numId="8" w16cid:durableId="1537741822">
    <w:abstractNumId w:val="24"/>
  </w:num>
  <w:num w:numId="9" w16cid:durableId="796068940">
    <w:abstractNumId w:val="15"/>
  </w:num>
  <w:num w:numId="10" w16cid:durableId="255672439">
    <w:abstractNumId w:val="19"/>
  </w:num>
  <w:num w:numId="11" w16cid:durableId="2023117753">
    <w:abstractNumId w:val="21"/>
  </w:num>
  <w:num w:numId="12" w16cid:durableId="2049597654">
    <w:abstractNumId w:val="10"/>
  </w:num>
  <w:num w:numId="13" w16cid:durableId="13415886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726911">
    <w:abstractNumId w:val="18"/>
  </w:num>
  <w:num w:numId="15" w16cid:durableId="1950966277">
    <w:abstractNumId w:val="25"/>
  </w:num>
  <w:num w:numId="16" w16cid:durableId="21593760">
    <w:abstractNumId w:val="20"/>
  </w:num>
  <w:num w:numId="17" w16cid:durableId="1247113342">
    <w:abstractNumId w:val="9"/>
  </w:num>
  <w:num w:numId="18" w16cid:durableId="885139729">
    <w:abstractNumId w:val="7"/>
  </w:num>
  <w:num w:numId="19" w16cid:durableId="1174951519">
    <w:abstractNumId w:val="6"/>
  </w:num>
  <w:num w:numId="20" w16cid:durableId="257641147">
    <w:abstractNumId w:val="5"/>
  </w:num>
  <w:num w:numId="21" w16cid:durableId="1513108381">
    <w:abstractNumId w:val="4"/>
  </w:num>
  <w:num w:numId="22" w16cid:durableId="881870243">
    <w:abstractNumId w:val="8"/>
  </w:num>
  <w:num w:numId="23" w16cid:durableId="1482113028">
    <w:abstractNumId w:val="3"/>
  </w:num>
  <w:num w:numId="24" w16cid:durableId="1843661803">
    <w:abstractNumId w:val="2"/>
  </w:num>
  <w:num w:numId="25" w16cid:durableId="1221289575">
    <w:abstractNumId w:val="1"/>
  </w:num>
  <w:num w:numId="26" w16cid:durableId="1690109266">
    <w:abstractNumId w:val="0"/>
  </w:num>
  <w:num w:numId="27" w16cid:durableId="1358694434">
    <w:abstractNumId w:val="11"/>
  </w:num>
  <w:num w:numId="28" w16cid:durableId="1926717635">
    <w:abstractNumId w:val="12"/>
  </w:num>
  <w:num w:numId="29" w16cid:durableId="1018656658">
    <w:abstractNumId w:val="22"/>
  </w:num>
  <w:num w:numId="30" w16cid:durableId="1435444410">
    <w:abstractNumId w:val="28"/>
  </w:num>
  <w:num w:numId="31" w16cid:durableId="974066181">
    <w:abstractNumId w:val="25"/>
  </w:num>
  <w:num w:numId="32" w16cid:durableId="7969912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36"/>
    <w:rsid w:val="00001B14"/>
    <w:rsid w:val="000069FB"/>
    <w:rsid w:val="00017FE5"/>
    <w:rsid w:val="000267FA"/>
    <w:rsid w:val="00030FBB"/>
    <w:rsid w:val="000357FF"/>
    <w:rsid w:val="000445BA"/>
    <w:rsid w:val="000663D5"/>
    <w:rsid w:val="000A629A"/>
    <w:rsid w:val="000A74B9"/>
    <w:rsid w:val="000B0CB7"/>
    <w:rsid w:val="000B5DF8"/>
    <w:rsid w:val="000E2639"/>
    <w:rsid w:val="000E7011"/>
    <w:rsid w:val="001056C5"/>
    <w:rsid w:val="00137594"/>
    <w:rsid w:val="001542E8"/>
    <w:rsid w:val="00160E64"/>
    <w:rsid w:val="001617A2"/>
    <w:rsid w:val="00163140"/>
    <w:rsid w:val="00191B6A"/>
    <w:rsid w:val="001C4DA7"/>
    <w:rsid w:val="001D21D0"/>
    <w:rsid w:val="001E40E8"/>
    <w:rsid w:val="001E6E1B"/>
    <w:rsid w:val="00203D94"/>
    <w:rsid w:val="00212658"/>
    <w:rsid w:val="002134B4"/>
    <w:rsid w:val="00221428"/>
    <w:rsid w:val="002250A1"/>
    <w:rsid w:val="00231D96"/>
    <w:rsid w:val="00234CDD"/>
    <w:rsid w:val="002453E1"/>
    <w:rsid w:val="002645BB"/>
    <w:rsid w:val="00291A87"/>
    <w:rsid w:val="002A50CD"/>
    <w:rsid w:val="002F2F57"/>
    <w:rsid w:val="002F3E3D"/>
    <w:rsid w:val="00302655"/>
    <w:rsid w:val="00306DD1"/>
    <w:rsid w:val="00320CD4"/>
    <w:rsid w:val="00336A23"/>
    <w:rsid w:val="00340CDD"/>
    <w:rsid w:val="00346EF6"/>
    <w:rsid w:val="00357EDC"/>
    <w:rsid w:val="00360A89"/>
    <w:rsid w:val="003873D5"/>
    <w:rsid w:val="003A1D22"/>
    <w:rsid w:val="003A21C8"/>
    <w:rsid w:val="003A45A9"/>
    <w:rsid w:val="003B5FF8"/>
    <w:rsid w:val="003D1077"/>
    <w:rsid w:val="003E02AD"/>
    <w:rsid w:val="003F00D3"/>
    <w:rsid w:val="00433AAF"/>
    <w:rsid w:val="0044656B"/>
    <w:rsid w:val="00457DA6"/>
    <w:rsid w:val="00462F7A"/>
    <w:rsid w:val="004670B5"/>
    <w:rsid w:val="004915B6"/>
    <w:rsid w:val="004B0F01"/>
    <w:rsid w:val="004B6918"/>
    <w:rsid w:val="004C151A"/>
    <w:rsid w:val="004C1894"/>
    <w:rsid w:val="004C700F"/>
    <w:rsid w:val="004D3917"/>
    <w:rsid w:val="004D6260"/>
    <w:rsid w:val="004D6935"/>
    <w:rsid w:val="00517CE7"/>
    <w:rsid w:val="00520D17"/>
    <w:rsid w:val="00523747"/>
    <w:rsid w:val="00532966"/>
    <w:rsid w:val="0053698D"/>
    <w:rsid w:val="00542509"/>
    <w:rsid w:val="005517CD"/>
    <w:rsid w:val="005608DE"/>
    <w:rsid w:val="005722D2"/>
    <w:rsid w:val="005774E7"/>
    <w:rsid w:val="00587453"/>
    <w:rsid w:val="0059372C"/>
    <w:rsid w:val="005E3102"/>
    <w:rsid w:val="005F0B45"/>
    <w:rsid w:val="005F2861"/>
    <w:rsid w:val="0060238E"/>
    <w:rsid w:val="006240EB"/>
    <w:rsid w:val="0062635D"/>
    <w:rsid w:val="006317CB"/>
    <w:rsid w:val="00632171"/>
    <w:rsid w:val="00645ACE"/>
    <w:rsid w:val="00661DC4"/>
    <w:rsid w:val="0067377A"/>
    <w:rsid w:val="006866EA"/>
    <w:rsid w:val="006A7405"/>
    <w:rsid w:val="006B05BE"/>
    <w:rsid w:val="006F4A1D"/>
    <w:rsid w:val="00717E95"/>
    <w:rsid w:val="0073536F"/>
    <w:rsid w:val="00743B7A"/>
    <w:rsid w:val="00764E40"/>
    <w:rsid w:val="00765566"/>
    <w:rsid w:val="00774E95"/>
    <w:rsid w:val="00783B78"/>
    <w:rsid w:val="00794BF1"/>
    <w:rsid w:val="007B0884"/>
    <w:rsid w:val="007B4EBD"/>
    <w:rsid w:val="007F6358"/>
    <w:rsid w:val="00817445"/>
    <w:rsid w:val="008240A0"/>
    <w:rsid w:val="00843966"/>
    <w:rsid w:val="00861164"/>
    <w:rsid w:val="0089576E"/>
    <w:rsid w:val="008A3DF4"/>
    <w:rsid w:val="008A60F2"/>
    <w:rsid w:val="008B7212"/>
    <w:rsid w:val="008E1E0A"/>
    <w:rsid w:val="008E60B5"/>
    <w:rsid w:val="008E66A2"/>
    <w:rsid w:val="008F376C"/>
    <w:rsid w:val="00902A8E"/>
    <w:rsid w:val="00911538"/>
    <w:rsid w:val="009467C8"/>
    <w:rsid w:val="009534DE"/>
    <w:rsid w:val="009664B8"/>
    <w:rsid w:val="00966A1D"/>
    <w:rsid w:val="00973670"/>
    <w:rsid w:val="00974EB7"/>
    <w:rsid w:val="009A2357"/>
    <w:rsid w:val="009A6D87"/>
    <w:rsid w:val="009B2772"/>
    <w:rsid w:val="009B333E"/>
    <w:rsid w:val="009B6557"/>
    <w:rsid w:val="009C76E9"/>
    <w:rsid w:val="009D1B86"/>
    <w:rsid w:val="009E1124"/>
    <w:rsid w:val="009E27AF"/>
    <w:rsid w:val="009E2979"/>
    <w:rsid w:val="009E66F5"/>
    <w:rsid w:val="00A23AE8"/>
    <w:rsid w:val="00A566CE"/>
    <w:rsid w:val="00A76CF2"/>
    <w:rsid w:val="00A82361"/>
    <w:rsid w:val="00AD1276"/>
    <w:rsid w:val="00AE671F"/>
    <w:rsid w:val="00AF0F17"/>
    <w:rsid w:val="00AF1793"/>
    <w:rsid w:val="00B11F82"/>
    <w:rsid w:val="00B14581"/>
    <w:rsid w:val="00B178E8"/>
    <w:rsid w:val="00B2399F"/>
    <w:rsid w:val="00B23B36"/>
    <w:rsid w:val="00B25B75"/>
    <w:rsid w:val="00B331D9"/>
    <w:rsid w:val="00B374BB"/>
    <w:rsid w:val="00B42873"/>
    <w:rsid w:val="00B75B01"/>
    <w:rsid w:val="00B87D27"/>
    <w:rsid w:val="00BB48BD"/>
    <w:rsid w:val="00BB56E2"/>
    <w:rsid w:val="00BC32AE"/>
    <w:rsid w:val="00BC5D01"/>
    <w:rsid w:val="00BD0A23"/>
    <w:rsid w:val="00BF1674"/>
    <w:rsid w:val="00C072FC"/>
    <w:rsid w:val="00C10B14"/>
    <w:rsid w:val="00C226D1"/>
    <w:rsid w:val="00C25176"/>
    <w:rsid w:val="00C32D9B"/>
    <w:rsid w:val="00C37826"/>
    <w:rsid w:val="00C75FF5"/>
    <w:rsid w:val="00C909AC"/>
    <w:rsid w:val="00C97C61"/>
    <w:rsid w:val="00CA3FBD"/>
    <w:rsid w:val="00CA5A4A"/>
    <w:rsid w:val="00CB7C7D"/>
    <w:rsid w:val="00CC0D9D"/>
    <w:rsid w:val="00CD1F07"/>
    <w:rsid w:val="00CE0A03"/>
    <w:rsid w:val="00CE1772"/>
    <w:rsid w:val="00CF5022"/>
    <w:rsid w:val="00CF56C8"/>
    <w:rsid w:val="00D10376"/>
    <w:rsid w:val="00D134C5"/>
    <w:rsid w:val="00D6371F"/>
    <w:rsid w:val="00D63D5C"/>
    <w:rsid w:val="00D87E42"/>
    <w:rsid w:val="00D91154"/>
    <w:rsid w:val="00D93186"/>
    <w:rsid w:val="00DA417B"/>
    <w:rsid w:val="00DB1121"/>
    <w:rsid w:val="00DB6EB0"/>
    <w:rsid w:val="00DF5AEF"/>
    <w:rsid w:val="00E01450"/>
    <w:rsid w:val="00E014F4"/>
    <w:rsid w:val="00E07E6F"/>
    <w:rsid w:val="00E1076D"/>
    <w:rsid w:val="00E25171"/>
    <w:rsid w:val="00E46CEE"/>
    <w:rsid w:val="00E53246"/>
    <w:rsid w:val="00E70E69"/>
    <w:rsid w:val="00E749D6"/>
    <w:rsid w:val="00E830DA"/>
    <w:rsid w:val="00EA401F"/>
    <w:rsid w:val="00EB636C"/>
    <w:rsid w:val="00EC165E"/>
    <w:rsid w:val="00EE392D"/>
    <w:rsid w:val="00EF457C"/>
    <w:rsid w:val="00EF6EAC"/>
    <w:rsid w:val="00F02FD2"/>
    <w:rsid w:val="00F11920"/>
    <w:rsid w:val="00F1280A"/>
    <w:rsid w:val="00F259FC"/>
    <w:rsid w:val="00F34346"/>
    <w:rsid w:val="00F37919"/>
    <w:rsid w:val="00F37D81"/>
    <w:rsid w:val="00F5154E"/>
    <w:rsid w:val="00F65E09"/>
    <w:rsid w:val="00F76DC6"/>
    <w:rsid w:val="00F77892"/>
    <w:rsid w:val="00F86CBA"/>
    <w:rsid w:val="00FB25FB"/>
    <w:rsid w:val="00FC1866"/>
    <w:rsid w:val="00FD4117"/>
    <w:rsid w:val="00FD45E6"/>
    <w:rsid w:val="00FD6822"/>
    <w:rsid w:val="00FD71AF"/>
    <w:rsid w:val="00FD7488"/>
    <w:rsid w:val="00FE56F2"/>
    <w:rsid w:val="00FE5745"/>
    <w:rsid w:val="00FF4E49"/>
    <w:rsid w:val="00FF7324"/>
    <w:rsid w:val="152FB676"/>
    <w:rsid w:val="1E59F822"/>
    <w:rsid w:val="27917DEF"/>
    <w:rsid w:val="4295CEEE"/>
    <w:rsid w:val="6CCC919D"/>
    <w:rsid w:val="7242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44B82"/>
  <w15:docId w15:val="{B7E5B98E-0402-4637-A3F8-5006D0CE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szCs w:val="24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7FF"/>
    <w:pPr>
      <w:spacing w:after="120" w:line="360" w:lineRule="auto"/>
    </w:pPr>
    <w:rPr>
      <w:sz w:val="22"/>
      <w:lang w:val="de-LI" w:eastAsia="de-DE"/>
    </w:rPr>
  </w:style>
  <w:style w:type="paragraph" w:styleId="Heading1">
    <w:name w:val="heading 1"/>
    <w:basedOn w:val="Normal"/>
    <w:next w:val="BodyText"/>
    <w:link w:val="Heading1Char"/>
    <w:qFormat/>
    <w:rsid w:val="00861164"/>
    <w:pPr>
      <w:widowControl w:val="0"/>
      <w:numPr>
        <w:numId w:val="15"/>
      </w:numPr>
      <w:tabs>
        <w:tab w:val="clear" w:pos="432"/>
        <w:tab w:val="left" w:pos="902"/>
      </w:tabs>
      <w:spacing w:before="240"/>
      <w:ind w:left="902" w:hanging="902"/>
      <w:outlineLvl w:val="0"/>
    </w:pPr>
    <w:rPr>
      <w:rFonts w:cs="Arial"/>
      <w:b/>
      <w:bCs/>
      <w:caps/>
      <w:kern w:val="32"/>
      <w:sz w:val="28"/>
      <w:szCs w:val="28"/>
      <w:lang w:val="de-CH"/>
    </w:rPr>
  </w:style>
  <w:style w:type="paragraph" w:styleId="Heading2">
    <w:name w:val="heading 2"/>
    <w:basedOn w:val="BodyText"/>
    <w:next w:val="BodyText"/>
    <w:qFormat/>
    <w:rsid w:val="00861164"/>
    <w:pPr>
      <w:widowControl w:val="0"/>
      <w:numPr>
        <w:ilvl w:val="1"/>
        <w:numId w:val="15"/>
      </w:numPr>
      <w:tabs>
        <w:tab w:val="clear" w:pos="2845"/>
        <w:tab w:val="left" w:pos="902"/>
      </w:tabs>
      <w:spacing w:before="240" w:after="60"/>
      <w:ind w:left="902" w:hanging="902"/>
      <w:outlineLvl w:val="1"/>
    </w:pPr>
    <w:rPr>
      <w:rFonts w:cs="Arial"/>
      <w:bCs/>
      <w:iCs/>
      <w:sz w:val="24"/>
      <w:szCs w:val="28"/>
    </w:rPr>
  </w:style>
  <w:style w:type="paragraph" w:styleId="Heading3">
    <w:name w:val="heading 3"/>
    <w:basedOn w:val="BodyText"/>
    <w:next w:val="BodyText"/>
    <w:qFormat/>
    <w:rsid w:val="00861164"/>
    <w:pPr>
      <w:widowControl w:val="0"/>
      <w:numPr>
        <w:ilvl w:val="2"/>
        <w:numId w:val="15"/>
      </w:numPr>
      <w:tabs>
        <w:tab w:val="clear" w:pos="720"/>
        <w:tab w:val="num" w:pos="900"/>
      </w:tabs>
      <w:spacing w:before="240" w:after="60"/>
      <w:ind w:left="902" w:hanging="902"/>
      <w:outlineLvl w:val="2"/>
    </w:pPr>
    <w:rPr>
      <w:rFonts w:cs="Arial"/>
      <w:bCs/>
      <w:szCs w:val="28"/>
    </w:rPr>
  </w:style>
  <w:style w:type="paragraph" w:styleId="Heading4">
    <w:name w:val="heading 4"/>
    <w:basedOn w:val="Normal"/>
    <w:next w:val="Normal"/>
    <w:pPr>
      <w:keepNext/>
      <w:numPr>
        <w:ilvl w:val="3"/>
        <w:numId w:val="1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pPr>
      <w:numPr>
        <w:ilvl w:val="4"/>
        <w:numId w:val="1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numPr>
        <w:ilvl w:val="5"/>
        <w:numId w:val="15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15"/>
      </w:numPr>
      <w:spacing w:before="240" w:after="60"/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pPr>
      <w:numPr>
        <w:ilvl w:val="8"/>
        <w:numId w:val="15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1164"/>
    <w:rPr>
      <w:rFonts w:cs="Arial"/>
      <w:b/>
      <w:bCs/>
      <w:caps/>
      <w:kern w:val="32"/>
      <w:sz w:val="28"/>
      <w:szCs w:val="28"/>
      <w:lang w:eastAsia="de-DE"/>
    </w:rPr>
  </w:style>
  <w:style w:type="paragraph" w:styleId="Quote">
    <w:name w:val="Quote"/>
    <w:basedOn w:val="Normal"/>
    <w:next w:val="Normal"/>
    <w:link w:val="QuoteChar"/>
    <w:uiPriority w:val="29"/>
    <w:qFormat/>
    <w:rsid w:val="00D93186"/>
    <w:pPr>
      <w:spacing w:before="200" w:after="160"/>
      <w:ind w:left="862" w:right="862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86"/>
    <w:rPr>
      <w:iCs/>
      <w:color w:val="404040" w:themeColor="text1" w:themeTint="BF"/>
      <w:sz w:val="22"/>
      <w:lang w:val="de-LI" w:eastAsia="de-DE"/>
    </w:rPr>
  </w:style>
  <w:style w:type="paragraph" w:customStyle="1" w:styleId="TBArtderArbeit">
    <w:name w:val="TB_Art_der_Arbeit"/>
    <w:basedOn w:val="Normal"/>
    <w:rsid w:val="0059372C"/>
    <w:rPr>
      <w:b/>
      <w:bCs/>
      <w:lang w:val="de-CH"/>
    </w:rPr>
  </w:style>
  <w:style w:type="paragraph" w:styleId="Header">
    <w:name w:val="header"/>
    <w:basedOn w:val="Normal"/>
    <w:qFormat/>
    <w:rsid w:val="001D21D0"/>
    <w:pPr>
      <w:tabs>
        <w:tab w:val="center" w:pos="4536"/>
        <w:tab w:val="right" w:pos="9072"/>
      </w:tabs>
      <w:jc w:val="right"/>
    </w:pPr>
    <w:rPr>
      <w:color w:val="595959" w:themeColor="text1" w:themeTint="A6"/>
      <w:sz w:val="18"/>
    </w:rPr>
  </w:style>
  <w:style w:type="paragraph" w:styleId="Footer">
    <w:name w:val="footer"/>
    <w:basedOn w:val="Normal"/>
    <w:qFormat/>
    <w:pPr>
      <w:tabs>
        <w:tab w:val="center" w:pos="4536"/>
        <w:tab w:val="right" w:pos="9072"/>
      </w:tabs>
      <w:jc w:val="right"/>
    </w:pPr>
    <w:rPr>
      <w:sz w:val="16"/>
    </w:rPr>
  </w:style>
  <w:style w:type="paragraph" w:styleId="BodyText">
    <w:name w:val="Body Text"/>
    <w:basedOn w:val="Normal"/>
    <w:link w:val="BodyTextChar"/>
    <w:rsid w:val="00336A23"/>
    <w:pPr>
      <w:jc w:val="both"/>
    </w:pPr>
    <w:rPr>
      <w:szCs w:val="22"/>
    </w:rPr>
  </w:style>
  <w:style w:type="character" w:styleId="PageNumber">
    <w:name w:val="page number"/>
    <w:basedOn w:val="DefaultParagraphFont"/>
    <w:rPr>
      <w:rFonts w:ascii="Arial" w:hAnsi="Arial"/>
      <w:sz w:val="16"/>
    </w:rPr>
  </w:style>
  <w:style w:type="paragraph" w:customStyle="1" w:styleId="Abbildung">
    <w:name w:val="Abbildung"/>
    <w:basedOn w:val="Normal"/>
    <w:rsid w:val="0059372C"/>
    <w:rPr>
      <w:sz w:val="18"/>
      <w:lang w:val="de-CH"/>
    </w:rPr>
  </w:style>
  <w:style w:type="paragraph" w:styleId="TOC2">
    <w:name w:val="toc 2"/>
    <w:basedOn w:val="Normal"/>
    <w:next w:val="Normal"/>
    <w:uiPriority w:val="39"/>
    <w:pPr>
      <w:tabs>
        <w:tab w:val="left" w:pos="1440"/>
        <w:tab w:val="right" w:pos="8493"/>
      </w:tabs>
      <w:ind w:left="720"/>
    </w:pPr>
  </w:style>
  <w:style w:type="paragraph" w:styleId="TOC1">
    <w:name w:val="toc 1"/>
    <w:basedOn w:val="Normal"/>
    <w:next w:val="Normal"/>
    <w:uiPriority w:val="39"/>
    <w:pPr>
      <w:tabs>
        <w:tab w:val="left" w:pos="567"/>
        <w:tab w:val="right" w:pos="8493"/>
      </w:tabs>
    </w:pPr>
    <w:rPr>
      <w:b/>
    </w:rPr>
  </w:style>
  <w:style w:type="paragraph" w:styleId="TOC3">
    <w:name w:val="toc 3"/>
    <w:basedOn w:val="Normal"/>
    <w:next w:val="Normal"/>
    <w:uiPriority w:val="39"/>
    <w:pPr>
      <w:tabs>
        <w:tab w:val="left" w:pos="958"/>
        <w:tab w:val="left" w:pos="1440"/>
        <w:tab w:val="right" w:pos="8493"/>
      </w:tabs>
      <w:ind w:left="720"/>
    </w:pPr>
  </w:style>
  <w:style w:type="character" w:styleId="Hyperlink">
    <w:name w:val="Hyperlink"/>
    <w:basedOn w:val="DefaultParagraphFont"/>
    <w:uiPriority w:val="99"/>
    <w:rPr>
      <w:rFonts w:ascii="Arial" w:hAnsi="Arial"/>
      <w:color w:val="0000FF"/>
      <w:u w:val="single"/>
    </w:rPr>
  </w:style>
  <w:style w:type="paragraph" w:styleId="TableofFigures">
    <w:name w:val="table of figures"/>
    <w:basedOn w:val="BodyText"/>
    <w:next w:val="Normal"/>
    <w:uiPriority w:val="99"/>
    <w:pPr>
      <w:ind w:left="480" w:hanging="480"/>
    </w:pPr>
  </w:style>
  <w:style w:type="paragraph" w:customStyle="1" w:styleId="Tabelle">
    <w:name w:val="Tabelle"/>
    <w:basedOn w:val="Normal"/>
    <w:rsid w:val="0059372C"/>
    <w:rPr>
      <w:sz w:val="18"/>
      <w:lang w:val="de-CH"/>
    </w:rPr>
  </w:style>
  <w:style w:type="paragraph" w:customStyle="1" w:styleId="Inhaltsverzeichnis">
    <w:name w:val="Inhaltsverzeichnis"/>
    <w:basedOn w:val="BodyText"/>
    <w:rPr>
      <w:b/>
      <w:bCs/>
      <w:caps/>
      <w:sz w:val="28"/>
      <w:szCs w:val="28"/>
    </w:rPr>
  </w:style>
  <w:style w:type="paragraph" w:styleId="Bibliography">
    <w:name w:val="Bibliography"/>
    <w:basedOn w:val="BodyText"/>
    <w:qFormat/>
    <w:rsid w:val="00520D17"/>
    <w:pPr>
      <w:ind w:left="720" w:hanging="720"/>
    </w:pPr>
    <w:rPr>
      <w:szCs w:val="20"/>
    </w:rPr>
  </w:style>
  <w:style w:type="table" w:styleId="TableGrid">
    <w:name w:val="Table Grid"/>
    <w:basedOn w:val="TableNormal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Inhalt">
    <w:name w:val="Tabelle_Inhalt"/>
    <w:basedOn w:val="BodyText"/>
    <w:qFormat/>
    <w:rsid w:val="00B374BB"/>
    <w:pPr>
      <w:spacing w:after="80" w:line="240" w:lineRule="auto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de-DE" w:eastAsia="de-DE"/>
    </w:rPr>
  </w:style>
  <w:style w:type="paragraph" w:styleId="List">
    <w:name w:val="List"/>
    <w:basedOn w:val="Normal"/>
    <w:uiPriority w:val="99"/>
    <w:unhideWhenUsed/>
    <w:pPr>
      <w:ind w:left="283" w:hanging="283"/>
      <w:contextualSpacing/>
    </w:pPr>
  </w:style>
  <w:style w:type="character" w:customStyle="1" w:styleId="BodyTextChar">
    <w:name w:val="Body Text Char"/>
    <w:basedOn w:val="DefaultParagraphFont"/>
    <w:link w:val="BodyText"/>
    <w:rsid w:val="00336A23"/>
    <w:rPr>
      <w:sz w:val="22"/>
      <w:szCs w:val="22"/>
      <w:lang w:val="de-DE" w:eastAsia="de-DE"/>
    </w:rPr>
  </w:style>
  <w:style w:type="paragraph" w:styleId="ListNumber">
    <w:name w:val="List Number"/>
    <w:basedOn w:val="Normal"/>
    <w:uiPriority w:val="99"/>
    <w:unhideWhenUsed/>
    <w:pPr>
      <w:numPr>
        <w:numId w:val="22"/>
      </w:numPr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7"/>
      </w:numPr>
      <w:contextualSpacing/>
    </w:pPr>
  </w:style>
  <w:style w:type="paragraph" w:customStyle="1" w:styleId="berschrift2Abstract">
    <w:name w:val="Überschrift 2 Abstract"/>
    <w:basedOn w:val="Heading2"/>
    <w:pPr>
      <w:numPr>
        <w:ilvl w:val="0"/>
        <w:numId w:val="0"/>
      </w:numPr>
    </w:pPr>
  </w:style>
  <w:style w:type="paragraph" w:customStyle="1" w:styleId="berschrift3Abstract">
    <w:name w:val="Überschrift 3 Abstract"/>
    <w:basedOn w:val="Heading3"/>
    <w:pPr>
      <w:numPr>
        <w:ilvl w:val="0"/>
        <w:numId w:val="0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EF457C"/>
    <w:pPr>
      <w:spacing w:before="200" w:after="80" w:line="240" w:lineRule="auto"/>
    </w:pPr>
    <w:rPr>
      <w:bCs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  <w:lang w:val="de-DE"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EE392D"/>
    <w:rPr>
      <w:sz w:val="22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D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D22"/>
    <w:rPr>
      <w:b/>
      <w:bCs/>
      <w:sz w:val="20"/>
      <w:szCs w:val="20"/>
      <w:lang w:val="de-DE" w:eastAsia="de-DE"/>
    </w:rPr>
  </w:style>
  <w:style w:type="paragraph" w:customStyle="1" w:styleId="heading1-unnumbered">
    <w:name w:val="heading1-unnumbered"/>
    <w:basedOn w:val="Heading1"/>
    <w:link w:val="heading1-unnumberedChar"/>
    <w:qFormat/>
    <w:rsid w:val="0044656B"/>
    <w:pPr>
      <w:numPr>
        <w:numId w:val="0"/>
      </w:numPr>
    </w:pPr>
  </w:style>
  <w:style w:type="character" w:customStyle="1" w:styleId="heading1-unnumberedChar">
    <w:name w:val="heading1-unnumbered Char"/>
    <w:basedOn w:val="Heading1Char"/>
    <w:link w:val="heading1-unnumbered"/>
    <w:rsid w:val="0044656B"/>
    <w:rPr>
      <w:rFonts w:cs="Arial"/>
      <w:b/>
      <w:bCs/>
      <w:caps/>
      <w:kern w:val="32"/>
      <w:sz w:val="28"/>
      <w:szCs w:val="2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t2\Downloads\BFH%20G%20-%20Vorlage%20schriftliche%20Arbeiten%20Arial%20-%202024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2.xml><?xml version="1.0" encoding="utf-8"?>
<p:properties xmlns:p="http://schemas.microsoft.com/office/2006/metadata/properties" xmlns:xsi="http://www.w3.org/2001/XMLSchema-instance">
  <documentManagement>
    <SharedWithUsers xmlns="5137f360-fa0c-4b2e-81d9-0f1d032534dd">
      <UserInfo>
        <DisplayName>Lutz Nathanael</DisplayName>
        <AccountId>125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13895525622BD4C9458B78387D5182C" ma:contentTypeVersion="13" ma:contentTypeDescription="Ein neues Dokument erstellen." ma:contentTypeScope="" ma:versionID="4c08fc8f302e082c268dd4f4a9a63675">
  <xsd:schema xmlns:xsd="http://www.w3.org/2001/XMLSchema" xmlns:xs="http://www.w3.org/2001/XMLSchema" xmlns:p="http://schemas.microsoft.com/office/2006/metadata/properties" xmlns:ns2="4a9d1253-9b07-49ce-83ef-ecaaf0492256" xmlns:ns3="5137f360-fa0c-4b2e-81d9-0f1d032534dd" targetNamespace="http://schemas.microsoft.com/office/2006/metadata/properties" ma:root="true" ma:fieldsID="79799332e6fe650a84a8c6f0ec1cc0c7" ns2:_="" ns3:_="">
    <xsd:import namespace="4a9d1253-9b07-49ce-83ef-ecaaf0492256"/>
    <xsd:import namespace="5137f360-fa0c-4b2e-81d9-0f1d032534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9d1253-9b07-49ce-83ef-ecaaf04922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7f360-fa0c-4b2e-81d9-0f1d032534d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Props1.xml><?xml version="1.0" encoding="utf-8"?>
<ds:datastoreItem xmlns:ds="http://schemas.openxmlformats.org/officeDocument/2006/customXml" ds:itemID="{54CDC8B7-C5DF-4371-9624-DE6980E51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13B81A-1182-42A4-86C6-E39B6F4DE2B3}">
  <ds:schemaRefs>
    <ds:schemaRef ds:uri="http://schemas.microsoft.com/office/2006/metadata/properties"/>
    <ds:schemaRef ds:uri="5137f360-fa0c-4b2e-81d9-0f1d032534dd"/>
  </ds:schemaRefs>
</ds:datastoreItem>
</file>

<file path=customXml/itemProps3.xml><?xml version="1.0" encoding="utf-8"?>
<ds:datastoreItem xmlns:ds="http://schemas.openxmlformats.org/officeDocument/2006/customXml" ds:itemID="{C719EC45-D2F9-4C97-85D1-AEDFE86000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ACDB63-E280-4376-8F27-16FBE69C1E1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E54BA80-F24C-4C04-A3B2-7CE47A022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9d1253-9b07-49ce-83ef-ecaaf0492256"/>
    <ds:schemaRef ds:uri="5137f360-fa0c-4b2e-81d9-0f1d03253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F02FB088-DB5F-47FF-8DBD-74DD09538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BFH G - Vorlage schriftliche Arbeiten Arial - 2024.dotx</Template>
  <TotalTime>0</TotalTime>
  <Pages>10</Pages>
  <Words>826</Words>
  <Characters>5208</Characters>
  <Application>Microsoft Office Word</Application>
  <DocSecurity>0</DocSecurity>
  <Lines>43</Lines>
  <Paragraphs>12</Paragraphs>
  <ScaleCrop>false</ScaleCrop>
  <Company>BZG</Company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 BFH Arial - Verson 2016</dc:title>
  <dc:subject/>
  <dc:creator>Jordi Tanja</dc:creator>
  <cp:keywords/>
  <dc:description/>
  <cp:lastModifiedBy>Schönbeck Janik</cp:lastModifiedBy>
  <cp:revision>4</cp:revision>
  <dcterms:created xsi:type="dcterms:W3CDTF">2026-03-25T16:58:00Z</dcterms:created>
  <dcterms:modified xsi:type="dcterms:W3CDTF">2026-03-25T17:42:00Z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0x010100813895525622BD4C9458B78387D5182C</vt:lpwstr>
  </property>
  <property fmtid="{D5CDD505-2E9C-101B-9397-08002B2CF9AE}" pid="3" name="MP_UpdateVersion">
    <vt:lpwstr>1</vt:lpwstr>
  </property>
  <property fmtid="{D5CDD505-2E9C-101B-9397-08002B2CF9AE}" pid="4" name="MP_InheritedTags">
    <vt:lpwstr>((217)(26)(9))((223)(37))((45)(34))((51442)(45)(34))</vt:lpwstr>
  </property>
</Properties>
</file>